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3DED" w:rsidRDefault="00A63DED" w:rsidP="00DD6BF6">
      <w:pPr>
        <w:jc w:val="both"/>
      </w:pPr>
    </w:p>
    <w:p w:rsidR="0055303D" w:rsidRDefault="00AD09C0" w:rsidP="00DD6BF6">
      <w:pPr>
        <w:jc w:val="both"/>
      </w:pPr>
      <w:r>
        <w:rPr>
          <w:noProof/>
          <w:lang w:eastAsia="de-DE"/>
        </w:rPr>
        <mc:AlternateContent>
          <mc:Choice Requires="wps">
            <w:drawing>
              <wp:anchor distT="0" distB="0" distL="114300" distR="114300" simplePos="0" relativeHeight="251656192" behindDoc="1" locked="0" layoutInCell="1" allowOverlap="1">
                <wp:simplePos x="0" y="0"/>
                <wp:positionH relativeFrom="column">
                  <wp:posOffset>3576320</wp:posOffset>
                </wp:positionH>
                <wp:positionV relativeFrom="paragraph">
                  <wp:posOffset>-976630</wp:posOffset>
                </wp:positionV>
                <wp:extent cx="3075940" cy="10692130"/>
                <wp:effectExtent l="0" t="0" r="0" b="0"/>
                <wp:wrapNone/>
                <wp:docPr id="460" name="Rechteck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5940" cy="10692130"/>
                        </a:xfrm>
                        <a:prstGeom prst="rect">
                          <a:avLst/>
                        </a:prstGeom>
                        <a:solidFill>
                          <a:srgbClr val="D3CBC1"/>
                        </a:solidFill>
                        <a:ln w="9525">
                          <a:noFill/>
                          <a:miter lim="800000"/>
                          <a:headEnd/>
                          <a:tailEnd/>
                        </a:ln>
                        <a:extLst/>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5CA5E6A6" id="Rechteck 460" o:spid="_x0000_s1026" style="position:absolute;margin-left:281.6pt;margin-top:-76.9pt;width:242.2pt;height:84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xdKJgIAACMEAAAOAAAAZHJzL2Uyb0RvYy54bWysU9uO0zAQfUfiHyy/0yS97TZqulpaFiEt&#10;sGLhA1zHSaz1jbHbtHw9Y6ctBd4QeYg8nvHxOWfGy7uDVmQvwEtrKlqMckqE4baWpq3ot68Pb24p&#10;8YGZmilrREWPwtO71etXy96VYmw7q2oBBEGML3tX0S4EV2aZ553QzI+sEwaTjQXNAobQZjWwHtG1&#10;ysZ5Ps96C7UDy4X3uLsZknSV8JtG8PC5abwIRFUUuYX0h/Tfxn+2WrKyBeY6yU802D+w0EwavPQC&#10;tWGBkR3Iv6C05GC9bcKIW53ZppFcJA2opsj/UPPcMSeSFjTHu4tN/v/B8k/7JyCyruh0jv4YprFJ&#10;XwTvguAvJO6hQ73zJRY+uyeIGr17tPzFE2PXHTOtuAewfSdYjbyKWJ/9diAGHo+Sbf/R1gjPdsEm&#10;sw4N6AiINpBD6snx0hNxCITj5iS/mS2mSI1jrsjni3ExSaQyVp7PO/DhvbCaxEVFAbue8Nn+0YfI&#10;h5XnksTfKlk/SKVSAO12rYDsGU7IZrJ+ux4koMzrMmVIX9HFbDxLyMbG82l4tAw4wUrqit7m8Rtm&#10;KvrxztSpJDCphjUyUSZei/JO3M72DDZvbX1Eq8AOk4ovCxedhR+U9DilFfXfdwwEJeqDQbsXxTR6&#10;E1Iwnd2MMYDrzPY6wwxHqIoGSoblOgxPYedAth3eVJzU3WOLGpm8i/wGVqfG4iQmS0+vJo76dZyq&#10;fr3t1U8AAAD//wMAUEsDBBQABgAIAAAAIQBQ2GE05AAAAA4BAAAPAAAAZHJzL2Rvd25yZXYueG1s&#10;TI/BToNAEIbvJr7DZky8tbstQhtkabSJMWk8CPXS2xZGIGVnkV0ovL3bk95mMl/++f5kN+mWjdjb&#10;xpCE1VIAQypM2VAl4ev4ttgCs05RqVpDKGFGC7v0/i5RcWmulOGYu4r5ELKxklA718Wc26JGrezS&#10;dEj+9m16rZxf+4qXvbr6cN3ytRAR16oh/6FWHe5rLC75oCWM1fswbz6Pl+xDzOHp8Jpnh5+9lI8P&#10;08szMIeT+4Phpu/VIfVOZzNQaVkrIYyCtUclLFZh4EvcEPG0iYCd/RQGQgBPE/6/RvoLAAD//wMA&#10;UEsBAi0AFAAGAAgAAAAhALaDOJL+AAAA4QEAABMAAAAAAAAAAAAAAAAAAAAAAFtDb250ZW50X1R5&#10;cGVzXS54bWxQSwECLQAUAAYACAAAACEAOP0h/9YAAACUAQAACwAAAAAAAAAAAAAAAAAvAQAAX3Jl&#10;bHMvLnJlbHNQSwECLQAUAAYACAAAACEAJfcXSiYCAAAjBAAADgAAAAAAAAAAAAAAAAAuAgAAZHJz&#10;L2Uyb0RvYy54bWxQSwECLQAUAAYACAAAACEAUNhhNOQAAAAOAQAADwAAAAAAAAAAAAAAAACABAAA&#10;ZHJzL2Rvd25yZXYueG1sUEsFBgAAAAAEAAQA8wAAAJEFAAAAAA==&#10;" fillcolor="#d3cbc1" stroked="f"/>
            </w:pict>
          </mc:Fallback>
        </mc:AlternateContent>
      </w:r>
    </w:p>
    <w:sdt>
      <w:sdtPr>
        <w:id w:val="-821268473"/>
        <w:docPartObj>
          <w:docPartGallery w:val="Cover Pages"/>
          <w:docPartUnique/>
        </w:docPartObj>
      </w:sdtPr>
      <w:sdtEndPr>
        <w:rPr>
          <w:rFonts w:ascii="Univers LT Std 47 Cn Lt" w:hAnsi="Univers LT Std 47 Cn Lt"/>
          <w:sz w:val="28"/>
          <w:szCs w:val="28"/>
          <w:u w:val="single"/>
        </w:rPr>
      </w:sdtEndPr>
      <w:sdtContent>
        <w:p w:rsidR="00F202DD" w:rsidRDefault="00F202DD" w:rsidP="00DD6BF6">
          <w:pPr>
            <w:jc w:val="both"/>
          </w:pPr>
        </w:p>
        <w:p w:rsidR="00F202DD" w:rsidRDefault="00AD09C0" w:rsidP="00DD6BF6">
          <w:pPr>
            <w:jc w:val="both"/>
            <w:rPr>
              <w:rFonts w:ascii="Univers LT Std 47 Cn Lt" w:hAnsi="Univers LT Std 47 Cn Lt"/>
              <w:sz w:val="28"/>
              <w:szCs w:val="28"/>
              <w:u w:val="single"/>
            </w:rPr>
          </w:pPr>
          <w:r>
            <w:rPr>
              <w:noProof/>
              <w:lang w:eastAsia="de-DE"/>
            </w:rPr>
            <mc:AlternateContent>
              <mc:Choice Requires="wps">
                <w:drawing>
                  <wp:anchor distT="0" distB="0" distL="114300" distR="114300" simplePos="0" relativeHeight="251655168" behindDoc="0" locked="0" layoutInCell="1" allowOverlap="1">
                    <wp:simplePos x="0" y="0"/>
                    <wp:positionH relativeFrom="margin">
                      <wp:posOffset>3581400</wp:posOffset>
                    </wp:positionH>
                    <wp:positionV relativeFrom="paragraph">
                      <wp:posOffset>8065770</wp:posOffset>
                    </wp:positionV>
                    <wp:extent cx="2494915" cy="1503045"/>
                    <wp:effectExtent l="0" t="0" r="0" b="1905"/>
                    <wp:wrapNone/>
                    <wp:docPr id="4" name="Textfeld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915" cy="150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D16" w:rsidRPr="00A63DED" w:rsidRDefault="00404D16" w:rsidP="00085582">
                                <w:pPr>
                                  <w:tabs>
                                    <w:tab w:val="left" w:pos="1276"/>
                                  </w:tabs>
                                  <w:spacing w:after="0"/>
                                  <w:rPr>
                                    <w:rFonts w:ascii="Univers LT 47 CondensedLt" w:hAnsi="Univers LT 47 CondensedLt"/>
                                    <w:b/>
                                    <w:color w:val="FFFFFF" w:themeColor="background1"/>
                                    <w:sz w:val="28"/>
                                    <w:szCs w:val="28"/>
                                  </w:rPr>
                                </w:pPr>
                                <w:r w:rsidRPr="00A63DED">
                                  <w:rPr>
                                    <w:rFonts w:ascii="Univers LT 47 CondensedLt" w:hAnsi="Univers LT 47 CondensedLt"/>
                                    <w:b/>
                                    <w:color w:val="FFFFFF" w:themeColor="background1"/>
                                    <w:sz w:val="28"/>
                                    <w:szCs w:val="28"/>
                                  </w:rPr>
                                  <w:t xml:space="preserve">Autor:   </w:t>
                                </w:r>
                                <w:r>
                                  <w:rPr>
                                    <w:rFonts w:ascii="Univers LT 47 CondensedLt" w:hAnsi="Univers LT 47 CondensedLt"/>
                                    <w:b/>
                                    <w:color w:val="FFFFFF" w:themeColor="background1"/>
                                    <w:sz w:val="28"/>
                                    <w:szCs w:val="28"/>
                                  </w:rPr>
                                  <w:t>Milan Kanz</w:t>
                                </w:r>
                                <w:r w:rsidRPr="00A63DED">
                                  <w:rPr>
                                    <w:rFonts w:ascii="Univers LT 47 CondensedLt" w:hAnsi="Univers LT 47 CondensedLt"/>
                                    <w:b/>
                                    <w:color w:val="FFFFFF" w:themeColor="background1"/>
                                    <w:sz w:val="28"/>
                                    <w:szCs w:val="28"/>
                                  </w:rPr>
                                  <w:tab/>
                                </w:r>
                              </w:p>
                              <w:p w:rsidR="00404D16" w:rsidRPr="00A63DED" w:rsidRDefault="00404D16" w:rsidP="00085582">
                                <w:pPr>
                                  <w:tabs>
                                    <w:tab w:val="left" w:pos="1276"/>
                                  </w:tabs>
                                  <w:spacing w:after="0"/>
                                  <w:rPr>
                                    <w:rFonts w:ascii="Univers LT 47 CondensedLt" w:hAnsi="Univers LT 47 CondensedLt"/>
                                    <w:b/>
                                    <w:color w:val="FFFFFF" w:themeColor="background1"/>
                                    <w:sz w:val="28"/>
                                    <w:szCs w:val="28"/>
                                  </w:rPr>
                                </w:pPr>
                                <w:r w:rsidRPr="00A63DED">
                                  <w:rPr>
                                    <w:rFonts w:ascii="Univers LT 47 CondensedLt" w:hAnsi="Univers LT 47 CondensedLt"/>
                                    <w:b/>
                                    <w:color w:val="FFFFFF" w:themeColor="background1"/>
                                    <w:sz w:val="28"/>
                                    <w:szCs w:val="28"/>
                                  </w:rPr>
                                  <w:t>Status:  MATSE Auszubildender</w:t>
                                </w:r>
                                <w:r w:rsidRPr="00A63DED">
                                  <w:rPr>
                                    <w:rFonts w:ascii="Univers LT 47 CondensedLt" w:hAnsi="Univers LT 47 CondensedLt"/>
                                    <w:b/>
                                    <w:color w:val="FFFFFF" w:themeColor="background1"/>
                                    <w:sz w:val="2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3" o:spid="_x0000_s1026" type="#_x0000_t202" style="position:absolute;left:0;text-align:left;margin-left:282pt;margin-top:635.1pt;width:196.45pt;height:118.3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T9EjAIAAHwFAAAOAAAAZHJzL2Uyb0RvYy54bWysVN9P2zAQfp+0/8Hy+0hSUjaipqgDMU2q&#10;AI1OPLuOTSMcn2e7Tbq/nrOTtBXbC9NeEtv33e/vbnbVNYrshHU16JJmZyklQnOoav1c0p+r209f&#10;KHGe6Yop0KKke+Ho1fzjh1lrCjGBDahKWIJGtCtaU9KN96ZIEsc3omHuDIzQKJRgG+bxap+TyrIW&#10;rTcqmaTpRdKCrYwFLpzD15teSOfRvpSC+3spnfBElRRj8/Fr43cdvsl8xopny8ym5kMY7B+iaFit&#10;0enB1A3zjGxt/YeppuYWHEh/xqFJQMqai5gDZpOlb7J53DAjYi5YHGcOZXL/zyy/2z1YUlclzSnR&#10;rMEWrUTnpVAVOQ/VaY0rEPRoEOa7r9Bhl2OmziyBvziEJCeYXsEhOlSjk7YJf8yToCI2YH8oOnoh&#10;HB8n+WV+mU0p4SjLpul5mk+D4+Sobqzz3wQ0JBxKarGrMQS2WzrfQ0dI8KbhtlYK31mhNGlLenE+&#10;TaPCQYLGlQ4AETkymAl59KHHk98r0Rv5ISTWKGYQHiI7xbWyZMeQV4xzoX02BK00ogNKYhDvURzw&#10;x6jeo9znMXoG7Q/KTa3B9h0LQ3UMu3oZQ5Y9fuik6/MOJfDdusM6huMaqj1SwEI/Qs7w2xq7sWTO&#10;PzCLM4PNxT3g7/EjFWDVYThRsgH7+2/vAY9URiklLc5gSd2vLbOCEvVdI8kvszwPQxsv+fTzBC/2&#10;VLI+lehtcw3Yjgw3juHxGPBejUdpoXnCdbEIXlHENEffJfXj8dr3mwHXDReLRQThmBrml/rR8JH5&#10;gWur7olZMxDSI5fvYJxWVrzhZY8NfdWw2HqQdSTtsapD4XHEI+2HdRR2yOk9oo5Lc/4KAAD//wMA&#10;UEsDBBQABgAIAAAAIQDUMzqE4gAAAA0BAAAPAAAAZHJzL2Rvd25yZXYueG1sTI/BTsMwEETvSPyD&#10;tUjcqE1E0jbEqSoEFySEWiohbm5s4oC9Drbbhr9nOcFtd2c0+6ZZTd6xo4lpCCjheiaAGeyCHrCX&#10;sHt5uFoAS1mhVi6gkfBtEqza87NG1TqccGOO29wzCsFUKwk257HmPHXWeJVmYTRI2nuIXmVaY891&#10;VCcK944XQlTcqwHpg1WjubOm+9wevIT54k3bj/g47V6f1l/2eeTuXnEpLy+m9S2wbKb8Z4ZffEKH&#10;lpj24YA6MSehrG6oSyahmIsCGFmWZbUEtqdTKWjibcP/t2h/AAAA//8DAFBLAQItABQABgAIAAAA&#10;IQC2gziS/gAAAOEBAAATAAAAAAAAAAAAAAAAAAAAAABbQ29udGVudF9UeXBlc10ueG1sUEsBAi0A&#10;FAAGAAgAAAAhADj9If/WAAAAlAEAAAsAAAAAAAAAAAAAAAAALwEAAF9yZWxzLy5yZWxzUEsBAi0A&#10;FAAGAAgAAAAhADXVP0SMAgAAfAUAAA4AAAAAAAAAAAAAAAAALgIAAGRycy9lMm9Eb2MueG1sUEsB&#10;Ai0AFAAGAAgAAAAhANQzOoTiAAAADQEAAA8AAAAAAAAAAAAAAAAA5gQAAGRycy9kb3ducmV2Lnht&#10;bFBLBQYAAAAABAAEAPMAAAD1BQAAAAA=&#10;" filled="f" stroked="f" strokeweight=".5pt">
                    <v:path arrowok="t"/>
                    <v:textbox>
                      <w:txbxContent>
                        <w:p w:rsidR="00404D16" w:rsidRPr="00A63DED" w:rsidRDefault="00404D16" w:rsidP="00085582">
                          <w:pPr>
                            <w:tabs>
                              <w:tab w:val="left" w:pos="1276"/>
                            </w:tabs>
                            <w:spacing w:after="0"/>
                            <w:rPr>
                              <w:rFonts w:ascii="Univers LT 47 CondensedLt" w:hAnsi="Univers LT 47 CondensedLt"/>
                              <w:b/>
                              <w:color w:val="FFFFFF" w:themeColor="background1"/>
                              <w:sz w:val="28"/>
                              <w:szCs w:val="28"/>
                            </w:rPr>
                          </w:pPr>
                          <w:r w:rsidRPr="00A63DED">
                            <w:rPr>
                              <w:rFonts w:ascii="Univers LT 47 CondensedLt" w:hAnsi="Univers LT 47 CondensedLt"/>
                              <w:b/>
                              <w:color w:val="FFFFFF" w:themeColor="background1"/>
                              <w:sz w:val="28"/>
                              <w:szCs w:val="28"/>
                            </w:rPr>
                            <w:t xml:space="preserve">Autor:   </w:t>
                          </w:r>
                          <w:r>
                            <w:rPr>
                              <w:rFonts w:ascii="Univers LT 47 CondensedLt" w:hAnsi="Univers LT 47 CondensedLt"/>
                              <w:b/>
                              <w:color w:val="FFFFFF" w:themeColor="background1"/>
                              <w:sz w:val="28"/>
                              <w:szCs w:val="28"/>
                            </w:rPr>
                            <w:t>Milan Kanz</w:t>
                          </w:r>
                          <w:r w:rsidRPr="00A63DED">
                            <w:rPr>
                              <w:rFonts w:ascii="Univers LT 47 CondensedLt" w:hAnsi="Univers LT 47 CondensedLt"/>
                              <w:b/>
                              <w:color w:val="FFFFFF" w:themeColor="background1"/>
                              <w:sz w:val="28"/>
                              <w:szCs w:val="28"/>
                            </w:rPr>
                            <w:tab/>
                          </w:r>
                        </w:p>
                        <w:p w:rsidR="00404D16" w:rsidRPr="00A63DED" w:rsidRDefault="00404D16" w:rsidP="00085582">
                          <w:pPr>
                            <w:tabs>
                              <w:tab w:val="left" w:pos="1276"/>
                            </w:tabs>
                            <w:spacing w:after="0"/>
                            <w:rPr>
                              <w:rFonts w:ascii="Univers LT 47 CondensedLt" w:hAnsi="Univers LT 47 CondensedLt"/>
                              <w:b/>
                              <w:color w:val="FFFFFF" w:themeColor="background1"/>
                              <w:sz w:val="28"/>
                              <w:szCs w:val="28"/>
                            </w:rPr>
                          </w:pPr>
                          <w:r w:rsidRPr="00A63DED">
                            <w:rPr>
                              <w:rFonts w:ascii="Univers LT 47 CondensedLt" w:hAnsi="Univers LT 47 CondensedLt"/>
                              <w:b/>
                              <w:color w:val="FFFFFF" w:themeColor="background1"/>
                              <w:sz w:val="28"/>
                              <w:szCs w:val="28"/>
                            </w:rPr>
                            <w:t>Status:  MATSE Auszubildender</w:t>
                          </w:r>
                          <w:r w:rsidRPr="00A63DED">
                            <w:rPr>
                              <w:rFonts w:ascii="Univers LT 47 CondensedLt" w:hAnsi="Univers LT 47 CondensedLt"/>
                              <w:b/>
                              <w:color w:val="FFFFFF" w:themeColor="background1"/>
                              <w:sz w:val="28"/>
                              <w:szCs w:val="28"/>
                            </w:rPr>
                            <w:tab/>
                          </w:r>
                        </w:p>
                      </w:txbxContent>
                    </v:textbox>
                    <w10:wrap anchorx="margin"/>
                  </v:shape>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column">
                      <wp:posOffset>-896620</wp:posOffset>
                    </wp:positionH>
                    <wp:positionV relativeFrom="paragraph">
                      <wp:posOffset>2051685</wp:posOffset>
                    </wp:positionV>
                    <wp:extent cx="7052310" cy="1273810"/>
                    <wp:effectExtent l="0" t="0" r="0" b="2540"/>
                    <wp:wrapNone/>
                    <wp:docPr id="12"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52310" cy="1273810"/>
                            </a:xfrm>
                            <a:prstGeom prst="rect">
                              <a:avLst/>
                            </a:prstGeom>
                            <a:solidFill>
                              <a:srgbClr val="B5AD7B"/>
                            </a:solidFill>
                            <a:ln w="19050">
                              <a:noFill/>
                              <a:miter lim="800000"/>
                              <a:headEnd/>
                              <a:tailEnd/>
                            </a:ln>
                          </wps:spPr>
                          <wps:txbx>
                            <w:txbxContent>
                              <w:p w:rsidR="00404D16" w:rsidRPr="0020640A" w:rsidRDefault="00404D16" w:rsidP="0020640A">
                                <w:pPr>
                                  <w:pStyle w:val="Titel"/>
                                  <w:jc w:val="center"/>
                                  <w:rPr>
                                    <w:rFonts w:ascii="Arial Narrow" w:hAnsi="Arial Narrow"/>
                                    <w:sz w:val="56"/>
                                  </w:rPr>
                                </w:pPr>
                                <w:r>
                                  <w:rPr>
                                    <w:rFonts w:ascii="Arial Narrow" w:hAnsi="Arial Narrow"/>
                                    <w:sz w:val="56"/>
                                  </w:rPr>
                                  <w:t>Landkarten</w:t>
                                </w:r>
                              </w:p>
                              <w:p w:rsidR="00404D16" w:rsidRPr="0020640A" w:rsidRDefault="00404D16" w:rsidP="0020640A">
                                <w:pPr>
                                  <w:ind w:left="567"/>
                                  <w:jc w:val="center"/>
                                  <w:rPr>
                                    <w:rFonts w:ascii="Arial Narrow" w:hAnsi="Arial Narrow"/>
                                    <w:color w:val="FFFFFF" w:themeColor="background1"/>
                                    <w:sz w:val="48"/>
                                    <w:szCs w:val="48"/>
                                  </w:rPr>
                                </w:pPr>
                                <w:r w:rsidRPr="0020640A">
                                  <w:rPr>
                                    <w:rFonts w:ascii="Arial Narrow" w:hAnsi="Arial Narrow"/>
                                    <w:color w:val="FFFFFF" w:themeColor="background1"/>
                                    <w:sz w:val="48"/>
                                    <w:szCs w:val="48"/>
                                  </w:rPr>
                                  <w:t>Dokumentation der großen Programmierarbeit</w:t>
                                </w:r>
                              </w:p>
                              <w:p w:rsidR="00404D16" w:rsidRPr="0020640A" w:rsidRDefault="00404D16" w:rsidP="0055303D">
                                <w:pPr>
                                  <w:pStyle w:val="Titel"/>
                                  <w:rPr>
                                    <w:szCs w:val="48"/>
                                  </w:rPr>
                                </w:pPr>
                              </w:p>
                            </w:txbxContent>
                          </wps:txbx>
                          <wps:bodyPr rot="0" vert="horz" wrap="square" lIns="182880" tIns="72000" rIns="182880" bIns="72000" anchor="ctr" anchorCtr="0" upright="1">
                            <a:noAutofit/>
                          </wps:bodyPr>
                        </wps:wsp>
                      </a:graphicData>
                    </a:graphic>
                    <wp14:sizeRelH relativeFrom="page">
                      <wp14:pctWidth>0</wp14:pctWidth>
                    </wp14:sizeRelH>
                    <wp14:sizeRelV relativeFrom="page">
                      <wp14:pctHeight>0</wp14:pctHeight>
                    </wp14:sizeRelV>
                  </wp:anchor>
                </w:drawing>
              </mc:Choice>
              <mc:Fallback>
                <w:pict>
                  <v:rect id="Rechteck 16" o:spid="_x0000_s1027" style="position:absolute;left:0;text-align:left;margin-left:-70.6pt;margin-top:161.55pt;width:555.3pt;height:10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KcKKQIAACwEAAAOAAAAZHJzL2Uyb0RvYy54bWysU9tu2zAMfR+wfxD0vvhSpMmMOEWarMOA&#10;bivW7QNkWbaFypJGKXGyrx8lu2m6vQ3zgyCa5BF5Drm6OfaKHAQ4aXRJs1lKidDc1FK3Jf3x/e7d&#10;khLnma6ZMlqU9CQcvVm/fbMabCFy0xlVCyAIol0x2JJ23tsiSRzvRM/czFih0dkY6JlHE9qkBjYg&#10;eq+SPE2vk8FAbcFw4Rz+3Y1Ouo74TSO4/9o0TniiSoq1+XhCPKtwJusVK1pgtpN8KoP9QxU9kxof&#10;PUPtmGdkD/IvqF5yMM40fsZNn5imkVzEHrCbLP2jm8eOWRF7QXKcPdPk/h8s/3J4ACJr1C6nRLMe&#10;NfomeOcFfyLZdeBnsK7AsEf7AKFDZ+8Nf3JEm23HdCs2AGboBKuxqizEJ68SguEwlVTDZ1MjOtt7&#10;E6k6NtAHQCSBHKMip7Mi4ugJx5+LdJ5fZSgcR1+WL66WaIQ3WPGcbsH5j8L0JFxKCih5hGeHe+fH&#10;0OeQWL5Rsr6TSkUD2mqrgBwYjsftfLNb3E7o7jJMaTLg8+/TeRqhtQkAiM2KXnqcXyX7ki7T8IV8&#10;VgQ+Pug63j2Tarxj1UpPBAVORm79sTqOCoTcwFdl6hMyBmYcV1wvvHQGflEy4KiW1P3cMxCUqE86&#10;sL7Ml8sw3NFa4FqgAa9c1aWLaY5gJeUeKBmNrR93Ym9Bth2+lk2NblCtRkYeXyqbWsCRjEpM6xNm&#10;/tKOUS9Lvv4NAAD//wMAUEsDBBQABgAIAAAAIQDEehJD4gAAAAwBAAAPAAAAZHJzL2Rvd25yZXYu&#10;eG1sTI9BTsMwEEX3SNzBGiR2reOkBBriVAjUBSwQtBzAiY0dYY8j221TTo9ZwXL0n/5/025mZ8lR&#10;hTh65MCWBRCFg5cjag4f++3iDkhMAqWwHhWHs4qw6S4vWtFIf8J3ddwlTXIJxkZwMClNDaVxMMqJ&#10;uPSTwpx9+uBEymfQVAZxyuXO0rIoaurEiHnBiEk9GjV87Q6Ow74IT+eqrr/1y7MZmMW3/nWrOb++&#10;mh/ugSQ1pz8YfvWzOnTZqfcHlJFYDgu2YmVmOVRlxYBkZF2vV0B6DjdldQu0a+n/J7ofAAAA//8D&#10;AFBLAQItABQABgAIAAAAIQC2gziS/gAAAOEBAAATAAAAAAAAAAAAAAAAAAAAAABbQ29udGVudF9U&#10;eXBlc10ueG1sUEsBAi0AFAAGAAgAAAAhADj9If/WAAAAlAEAAAsAAAAAAAAAAAAAAAAALwEAAF9y&#10;ZWxzLy5yZWxzUEsBAi0AFAAGAAgAAAAhAAVgpwopAgAALAQAAA4AAAAAAAAAAAAAAAAALgIAAGRy&#10;cy9lMm9Eb2MueG1sUEsBAi0AFAAGAAgAAAAhAMR6EkPiAAAADAEAAA8AAAAAAAAAAAAAAAAAgwQA&#10;AGRycy9kb3ducmV2LnhtbFBLBQYAAAAABAAEAPMAAACSBQAAAAA=&#10;" fillcolor="#b5ad7b" stroked="f" strokeweight="1.5pt">
                    <v:textbox inset="14.4pt,2mm,14.4pt,2mm">
                      <w:txbxContent>
                        <w:p w:rsidR="00404D16" w:rsidRPr="0020640A" w:rsidRDefault="00404D16" w:rsidP="0020640A">
                          <w:pPr>
                            <w:pStyle w:val="Titel"/>
                            <w:jc w:val="center"/>
                            <w:rPr>
                              <w:rFonts w:ascii="Arial Narrow" w:hAnsi="Arial Narrow"/>
                              <w:sz w:val="56"/>
                            </w:rPr>
                          </w:pPr>
                          <w:r>
                            <w:rPr>
                              <w:rFonts w:ascii="Arial Narrow" w:hAnsi="Arial Narrow"/>
                              <w:sz w:val="56"/>
                            </w:rPr>
                            <w:t>Landkarten</w:t>
                          </w:r>
                        </w:p>
                        <w:p w:rsidR="00404D16" w:rsidRPr="0020640A" w:rsidRDefault="00404D16" w:rsidP="0020640A">
                          <w:pPr>
                            <w:ind w:left="567"/>
                            <w:jc w:val="center"/>
                            <w:rPr>
                              <w:rFonts w:ascii="Arial Narrow" w:hAnsi="Arial Narrow"/>
                              <w:color w:val="FFFFFF" w:themeColor="background1"/>
                              <w:sz w:val="48"/>
                              <w:szCs w:val="48"/>
                            </w:rPr>
                          </w:pPr>
                          <w:r w:rsidRPr="0020640A">
                            <w:rPr>
                              <w:rFonts w:ascii="Arial Narrow" w:hAnsi="Arial Narrow"/>
                              <w:color w:val="FFFFFF" w:themeColor="background1"/>
                              <w:sz w:val="48"/>
                              <w:szCs w:val="48"/>
                            </w:rPr>
                            <w:t>Dokumentation der großen Programmierarbeit</w:t>
                          </w:r>
                        </w:p>
                        <w:p w:rsidR="00404D16" w:rsidRPr="0020640A" w:rsidRDefault="00404D16" w:rsidP="0055303D">
                          <w:pPr>
                            <w:pStyle w:val="Titel"/>
                            <w:rPr>
                              <w:szCs w:val="48"/>
                            </w:rPr>
                          </w:pPr>
                        </w:p>
                      </w:txbxContent>
                    </v:textbox>
                  </v:rect>
                </w:pict>
              </mc:Fallback>
            </mc:AlternateContent>
          </w:r>
          <w:r w:rsidR="0055303D" w:rsidRPr="0055303D">
            <w:rPr>
              <w:noProof/>
              <w:lang w:eastAsia="de-DE"/>
            </w:rPr>
            <w:drawing>
              <wp:anchor distT="0" distB="0" distL="114300" distR="114300" simplePos="0" relativeHeight="251658240" behindDoc="0" locked="0" layoutInCell="1" allowOverlap="1">
                <wp:simplePos x="0" y="0"/>
                <wp:positionH relativeFrom="column">
                  <wp:posOffset>2251075</wp:posOffset>
                </wp:positionH>
                <wp:positionV relativeFrom="paragraph">
                  <wp:posOffset>3458210</wp:posOffset>
                </wp:positionV>
                <wp:extent cx="3912870" cy="1677035"/>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2870" cy="1677035"/>
                        </a:xfrm>
                        <a:prstGeom prst="rect">
                          <a:avLst/>
                        </a:prstGeom>
                      </pic:spPr>
                    </pic:pic>
                  </a:graphicData>
                </a:graphic>
              </wp:anchor>
            </w:drawing>
          </w:r>
          <w:r w:rsidR="00F202DD">
            <w:rPr>
              <w:rFonts w:ascii="Univers LT Std 47 Cn Lt" w:hAnsi="Univers LT Std 47 Cn Lt"/>
              <w:sz w:val="28"/>
              <w:szCs w:val="28"/>
              <w:u w:val="single"/>
            </w:rPr>
            <w:br w:type="page"/>
          </w:r>
        </w:p>
      </w:sdtContent>
    </w:sdt>
    <w:p w:rsidR="00F40187" w:rsidRPr="00E8224B" w:rsidRDefault="00E8224B" w:rsidP="00FF6EFB">
      <w:pPr>
        <w:pStyle w:val="Contents"/>
        <w:rPr>
          <w:lang w:val="de-DE"/>
        </w:rPr>
      </w:pPr>
      <w:r w:rsidRPr="00E8224B">
        <w:rPr>
          <w:lang w:val="de-DE"/>
        </w:rPr>
        <w:lastRenderedPageBreak/>
        <w:t>I</w:t>
      </w:r>
      <w:r>
        <w:rPr>
          <w:lang w:val="de-DE"/>
        </w:rPr>
        <w:t>nhaltsverzeichnis</w:t>
      </w:r>
    </w:p>
    <w:p w:rsidR="00C264C8" w:rsidRPr="00E8224B" w:rsidRDefault="00C264C8" w:rsidP="00206C1E">
      <w:pPr>
        <w:spacing w:after="0"/>
        <w:rPr>
          <w:rFonts w:ascii="Arial Narrow" w:hAnsi="Arial Narrow"/>
          <w:sz w:val="28"/>
          <w:szCs w:val="28"/>
        </w:rPr>
      </w:pPr>
    </w:p>
    <w:p w:rsidR="008F719E" w:rsidRDefault="00542989">
      <w:pPr>
        <w:pStyle w:val="Verzeichnis1"/>
        <w:rPr>
          <w:rFonts w:asciiTheme="minorHAnsi" w:eastAsiaTheme="minorEastAsia" w:hAnsiTheme="minorHAnsi"/>
          <w:bCs w:val="0"/>
          <w:iCs w:val="0"/>
          <w:szCs w:val="22"/>
          <w:lang w:val="de-DE" w:eastAsia="de-DE"/>
        </w:rPr>
      </w:pPr>
      <w:r>
        <w:fldChar w:fldCharType="begin"/>
      </w:r>
      <w:r w:rsidR="00294D26" w:rsidRPr="00115844">
        <w:rPr>
          <w:lang w:val="de-DE"/>
        </w:rPr>
        <w:instrText xml:space="preserve"> TOC \o "1-3" \t "AC-Titel;1;AC-Untertitel;2;AC-UUtitel;3;AC-UUUtitel;4;Annex;1;Annex 1;2;References;1" </w:instrText>
      </w:r>
      <w:r>
        <w:fldChar w:fldCharType="separate"/>
      </w:r>
      <w:r w:rsidR="008F719E" w:rsidRPr="008F719E">
        <w:rPr>
          <w:lang w:val="de-DE"/>
        </w:rPr>
        <w:t>1</w:t>
      </w:r>
      <w:r w:rsidR="008F719E">
        <w:rPr>
          <w:rFonts w:asciiTheme="minorHAnsi" w:eastAsiaTheme="minorEastAsia" w:hAnsiTheme="minorHAnsi"/>
          <w:bCs w:val="0"/>
          <w:iCs w:val="0"/>
          <w:szCs w:val="22"/>
          <w:lang w:val="de-DE" w:eastAsia="de-DE"/>
        </w:rPr>
        <w:tab/>
      </w:r>
      <w:r w:rsidR="008F719E" w:rsidRPr="008F719E">
        <w:rPr>
          <w:lang w:val="de-DE"/>
        </w:rPr>
        <w:t>Aufgabenanalyse</w:t>
      </w:r>
      <w:r w:rsidR="008F719E" w:rsidRPr="008F719E">
        <w:rPr>
          <w:lang w:val="de-DE"/>
        </w:rPr>
        <w:tab/>
      </w:r>
      <w:r w:rsidR="008F719E">
        <w:fldChar w:fldCharType="begin"/>
      </w:r>
      <w:r w:rsidR="008F719E" w:rsidRPr="008F719E">
        <w:rPr>
          <w:lang w:val="de-DE"/>
        </w:rPr>
        <w:instrText xml:space="preserve"> PAGEREF _Toc8988582 \h </w:instrText>
      </w:r>
      <w:r w:rsidR="008F719E">
        <w:fldChar w:fldCharType="separate"/>
      </w:r>
      <w:r w:rsidR="00153C61">
        <w:rPr>
          <w:lang w:val="de-DE"/>
        </w:rPr>
        <w:t>2</w:t>
      </w:r>
      <w:r w:rsidR="008F719E">
        <w:fldChar w:fldCharType="end"/>
      </w:r>
    </w:p>
    <w:p w:rsidR="008F719E" w:rsidRDefault="008F719E">
      <w:pPr>
        <w:pStyle w:val="Verzeichnis2"/>
        <w:rPr>
          <w:rFonts w:asciiTheme="minorHAnsi" w:eastAsiaTheme="minorEastAsia" w:hAnsiTheme="minorHAnsi"/>
          <w:bCs w:val="0"/>
          <w:lang w:eastAsia="de-DE"/>
        </w:rPr>
      </w:pPr>
      <w:r w:rsidRPr="008F719E">
        <w:rPr>
          <w:color w:val="000000" w:themeColor="text1"/>
        </w:rPr>
        <w:t>1.1</w:t>
      </w:r>
      <w:r>
        <w:rPr>
          <w:rFonts w:asciiTheme="minorHAnsi" w:eastAsiaTheme="minorEastAsia" w:hAnsiTheme="minorHAnsi"/>
          <w:bCs w:val="0"/>
          <w:lang w:eastAsia="de-DE"/>
        </w:rPr>
        <w:tab/>
      </w:r>
      <w:r w:rsidRPr="008F719E">
        <w:t>Problembeschreibung</w:t>
      </w:r>
      <w:r>
        <w:tab/>
      </w:r>
      <w:r>
        <w:fldChar w:fldCharType="begin"/>
      </w:r>
      <w:r>
        <w:instrText xml:space="preserve"> PAGEREF _Toc8988583 \h </w:instrText>
      </w:r>
      <w:r>
        <w:fldChar w:fldCharType="separate"/>
      </w:r>
      <w:r w:rsidR="00153C61">
        <w:t>2</w:t>
      </w:r>
      <w:r>
        <w:fldChar w:fldCharType="end"/>
      </w:r>
    </w:p>
    <w:p w:rsidR="008F719E" w:rsidRDefault="008F719E">
      <w:pPr>
        <w:pStyle w:val="Verzeichnis1"/>
        <w:rPr>
          <w:rFonts w:asciiTheme="minorHAnsi" w:eastAsiaTheme="minorEastAsia" w:hAnsiTheme="minorHAnsi"/>
          <w:bCs w:val="0"/>
          <w:iCs w:val="0"/>
          <w:szCs w:val="22"/>
          <w:lang w:val="de-DE" w:eastAsia="de-DE"/>
        </w:rPr>
      </w:pPr>
      <w:r w:rsidRPr="008F719E">
        <w:rPr>
          <w:lang w:val="de-DE"/>
        </w:rPr>
        <w:t>2</w:t>
      </w:r>
      <w:r>
        <w:rPr>
          <w:rFonts w:asciiTheme="minorHAnsi" w:eastAsiaTheme="minorEastAsia" w:hAnsiTheme="minorHAnsi"/>
          <w:bCs w:val="0"/>
          <w:iCs w:val="0"/>
          <w:szCs w:val="22"/>
          <w:lang w:val="de-DE" w:eastAsia="de-DE"/>
        </w:rPr>
        <w:tab/>
      </w:r>
      <w:r w:rsidRPr="008F719E">
        <w:rPr>
          <w:lang w:val="de-DE"/>
        </w:rPr>
        <w:t>Verfahrensbeschreibung</w:t>
      </w:r>
      <w:r w:rsidRPr="008F719E">
        <w:rPr>
          <w:lang w:val="de-DE"/>
        </w:rPr>
        <w:tab/>
      </w:r>
      <w:r>
        <w:fldChar w:fldCharType="begin"/>
      </w:r>
      <w:r w:rsidRPr="008F719E">
        <w:rPr>
          <w:lang w:val="de-DE"/>
        </w:rPr>
        <w:instrText xml:space="preserve"> PAGEREF _Toc8988584 \h </w:instrText>
      </w:r>
      <w:r>
        <w:fldChar w:fldCharType="separate"/>
      </w:r>
      <w:r w:rsidR="00153C61">
        <w:rPr>
          <w:lang w:val="de-DE"/>
        </w:rPr>
        <w:t>2</w:t>
      </w:r>
      <w:r>
        <w:fldChar w:fldCharType="end"/>
      </w:r>
    </w:p>
    <w:p w:rsidR="008F719E" w:rsidRDefault="008F719E">
      <w:pPr>
        <w:pStyle w:val="Verzeichnis1"/>
        <w:rPr>
          <w:rFonts w:asciiTheme="minorHAnsi" w:eastAsiaTheme="minorEastAsia" w:hAnsiTheme="minorHAnsi"/>
          <w:bCs w:val="0"/>
          <w:iCs w:val="0"/>
          <w:szCs w:val="22"/>
          <w:lang w:val="de-DE" w:eastAsia="de-DE"/>
        </w:rPr>
      </w:pPr>
      <w:r w:rsidRPr="008F719E">
        <w:rPr>
          <w:lang w:val="de-DE"/>
        </w:rPr>
        <w:t>3</w:t>
      </w:r>
      <w:r>
        <w:rPr>
          <w:rFonts w:asciiTheme="minorHAnsi" w:eastAsiaTheme="minorEastAsia" w:hAnsiTheme="minorHAnsi"/>
          <w:bCs w:val="0"/>
          <w:iCs w:val="0"/>
          <w:szCs w:val="22"/>
          <w:lang w:val="de-DE" w:eastAsia="de-DE"/>
        </w:rPr>
        <w:tab/>
      </w:r>
      <w:r w:rsidRPr="008F719E">
        <w:rPr>
          <w:lang w:val="de-DE"/>
        </w:rPr>
        <w:t>Programmbeschreibung</w:t>
      </w:r>
      <w:r w:rsidRPr="008F719E">
        <w:rPr>
          <w:lang w:val="de-DE"/>
        </w:rPr>
        <w:tab/>
      </w:r>
      <w:r>
        <w:fldChar w:fldCharType="begin"/>
      </w:r>
      <w:r w:rsidRPr="008F719E">
        <w:rPr>
          <w:lang w:val="de-DE"/>
        </w:rPr>
        <w:instrText xml:space="preserve"> PAGEREF _Toc8988585 \h </w:instrText>
      </w:r>
      <w:r>
        <w:fldChar w:fldCharType="separate"/>
      </w:r>
      <w:r w:rsidR="00153C61">
        <w:rPr>
          <w:lang w:val="de-DE"/>
        </w:rPr>
        <w:t>2</w:t>
      </w:r>
      <w:r>
        <w:fldChar w:fldCharType="end"/>
      </w:r>
    </w:p>
    <w:p w:rsidR="008F719E" w:rsidRDefault="008F719E">
      <w:pPr>
        <w:pStyle w:val="Verzeichnis2"/>
        <w:rPr>
          <w:rFonts w:asciiTheme="minorHAnsi" w:eastAsiaTheme="minorEastAsia" w:hAnsiTheme="minorHAnsi"/>
          <w:bCs w:val="0"/>
          <w:lang w:eastAsia="de-DE"/>
        </w:rPr>
      </w:pPr>
      <w:r w:rsidRPr="008F719E">
        <w:rPr>
          <w:color w:val="000000" w:themeColor="text1"/>
        </w:rPr>
        <w:t>3.1</w:t>
      </w:r>
      <w:r>
        <w:rPr>
          <w:rFonts w:asciiTheme="minorHAnsi" w:eastAsiaTheme="minorEastAsia" w:hAnsiTheme="minorHAnsi"/>
          <w:bCs w:val="0"/>
          <w:lang w:eastAsia="de-DE"/>
        </w:rPr>
        <w:tab/>
      </w:r>
      <w:r w:rsidRPr="008F719E">
        <w:t>Aufbau nach EVA-Prinzip</w:t>
      </w:r>
      <w:r>
        <w:tab/>
      </w:r>
      <w:r>
        <w:fldChar w:fldCharType="begin"/>
      </w:r>
      <w:r>
        <w:instrText xml:space="preserve"> PAGEREF _Toc8988586 \h </w:instrText>
      </w:r>
      <w:r>
        <w:fldChar w:fldCharType="separate"/>
      </w:r>
      <w:r w:rsidR="00153C61">
        <w:t>2</w:t>
      </w:r>
      <w:r>
        <w:fldChar w:fldCharType="end"/>
      </w:r>
    </w:p>
    <w:p w:rsidR="008F719E" w:rsidRDefault="008F719E">
      <w:pPr>
        <w:pStyle w:val="Verzeichnis2"/>
        <w:rPr>
          <w:rFonts w:asciiTheme="minorHAnsi" w:eastAsiaTheme="minorEastAsia" w:hAnsiTheme="minorHAnsi"/>
          <w:bCs w:val="0"/>
          <w:lang w:eastAsia="de-DE"/>
        </w:rPr>
      </w:pPr>
      <w:r w:rsidRPr="00520599">
        <w:rPr>
          <w:color w:val="000000" w:themeColor="text1"/>
        </w:rPr>
        <w:t>3.2</w:t>
      </w:r>
      <w:r>
        <w:rPr>
          <w:rFonts w:asciiTheme="minorHAnsi" w:eastAsiaTheme="minorEastAsia" w:hAnsiTheme="minorHAnsi"/>
          <w:bCs w:val="0"/>
          <w:lang w:eastAsia="de-DE"/>
        </w:rPr>
        <w:tab/>
      </w:r>
      <w:r>
        <w:t>Formale Beschreibung des Algorithmus</w:t>
      </w:r>
      <w:r>
        <w:tab/>
      </w:r>
      <w:r>
        <w:fldChar w:fldCharType="begin"/>
      </w:r>
      <w:r>
        <w:instrText xml:space="preserve"> PAGEREF _Toc8988587 \h </w:instrText>
      </w:r>
      <w:r>
        <w:fldChar w:fldCharType="separate"/>
      </w:r>
      <w:r w:rsidR="00153C61">
        <w:t>2</w:t>
      </w:r>
      <w:r>
        <w:fldChar w:fldCharType="end"/>
      </w:r>
    </w:p>
    <w:p w:rsidR="008F719E" w:rsidRDefault="008F719E">
      <w:pPr>
        <w:pStyle w:val="Verzeichnis1"/>
        <w:rPr>
          <w:rFonts w:asciiTheme="minorHAnsi" w:eastAsiaTheme="minorEastAsia" w:hAnsiTheme="minorHAnsi"/>
          <w:bCs w:val="0"/>
          <w:iCs w:val="0"/>
          <w:szCs w:val="22"/>
          <w:lang w:val="de-DE" w:eastAsia="de-DE"/>
        </w:rPr>
      </w:pPr>
      <w:r w:rsidRPr="008F719E">
        <w:rPr>
          <w:lang w:val="de-DE"/>
        </w:rPr>
        <w:t>4</w:t>
      </w:r>
      <w:r>
        <w:rPr>
          <w:rFonts w:asciiTheme="minorHAnsi" w:eastAsiaTheme="minorEastAsia" w:hAnsiTheme="minorHAnsi"/>
          <w:bCs w:val="0"/>
          <w:iCs w:val="0"/>
          <w:szCs w:val="22"/>
          <w:lang w:val="de-DE" w:eastAsia="de-DE"/>
        </w:rPr>
        <w:tab/>
      </w:r>
      <w:r w:rsidRPr="008F719E">
        <w:rPr>
          <w:lang w:val="de-DE"/>
        </w:rPr>
        <w:t>Benutzeranleitung</w:t>
      </w:r>
      <w:r w:rsidRPr="008F719E">
        <w:rPr>
          <w:lang w:val="de-DE"/>
        </w:rPr>
        <w:tab/>
      </w:r>
      <w:r>
        <w:fldChar w:fldCharType="begin"/>
      </w:r>
      <w:r w:rsidRPr="008F719E">
        <w:rPr>
          <w:lang w:val="de-DE"/>
        </w:rPr>
        <w:instrText xml:space="preserve"> PAGEREF _Toc8988588 \h </w:instrText>
      </w:r>
      <w:r>
        <w:fldChar w:fldCharType="separate"/>
      </w:r>
      <w:r w:rsidR="00153C61">
        <w:rPr>
          <w:lang w:val="de-DE"/>
        </w:rPr>
        <w:t>2</w:t>
      </w:r>
      <w:r>
        <w:fldChar w:fldCharType="end"/>
      </w:r>
    </w:p>
    <w:p w:rsidR="008F719E" w:rsidRDefault="008F719E">
      <w:pPr>
        <w:pStyle w:val="Verzeichnis2"/>
        <w:rPr>
          <w:rFonts w:asciiTheme="minorHAnsi" w:eastAsiaTheme="minorEastAsia" w:hAnsiTheme="minorHAnsi"/>
          <w:bCs w:val="0"/>
          <w:lang w:eastAsia="de-DE"/>
        </w:rPr>
      </w:pPr>
      <w:r w:rsidRPr="00520599">
        <w:rPr>
          <w:color w:val="000000" w:themeColor="text1"/>
        </w:rPr>
        <w:t>4.1</w:t>
      </w:r>
      <w:r>
        <w:rPr>
          <w:rFonts w:asciiTheme="minorHAnsi" w:eastAsiaTheme="minorEastAsia" w:hAnsiTheme="minorHAnsi"/>
          <w:bCs w:val="0"/>
          <w:lang w:eastAsia="de-DE"/>
        </w:rPr>
        <w:tab/>
      </w:r>
      <w:r>
        <w:t>Ordner-und Dateistruktur</w:t>
      </w:r>
      <w:r>
        <w:tab/>
      </w:r>
      <w:r>
        <w:fldChar w:fldCharType="begin"/>
      </w:r>
      <w:r>
        <w:instrText xml:space="preserve"> PAGEREF _Toc8988589 \h </w:instrText>
      </w:r>
      <w:r>
        <w:fldChar w:fldCharType="separate"/>
      </w:r>
      <w:r w:rsidR="00153C61">
        <w:t>2</w:t>
      </w:r>
      <w:r>
        <w:fldChar w:fldCharType="end"/>
      </w:r>
    </w:p>
    <w:p w:rsidR="008F719E" w:rsidRDefault="008F719E">
      <w:pPr>
        <w:pStyle w:val="Verzeichnis2"/>
        <w:rPr>
          <w:rFonts w:asciiTheme="minorHAnsi" w:eastAsiaTheme="minorEastAsia" w:hAnsiTheme="minorHAnsi"/>
          <w:bCs w:val="0"/>
          <w:lang w:eastAsia="de-DE"/>
        </w:rPr>
      </w:pPr>
      <w:r w:rsidRPr="00520599">
        <w:rPr>
          <w:color w:val="000000" w:themeColor="text1"/>
        </w:rPr>
        <w:t>4.2</w:t>
      </w:r>
      <w:r>
        <w:rPr>
          <w:rFonts w:asciiTheme="minorHAnsi" w:eastAsiaTheme="minorEastAsia" w:hAnsiTheme="minorHAnsi"/>
          <w:bCs w:val="0"/>
          <w:lang w:eastAsia="de-DE"/>
        </w:rPr>
        <w:tab/>
      </w:r>
      <w:r>
        <w:t>Start des Programms</w:t>
      </w:r>
      <w:r>
        <w:tab/>
      </w:r>
      <w:r>
        <w:fldChar w:fldCharType="begin"/>
      </w:r>
      <w:r>
        <w:instrText xml:space="preserve"> PAGEREF _Toc8988590 \h </w:instrText>
      </w:r>
      <w:r>
        <w:fldChar w:fldCharType="separate"/>
      </w:r>
      <w:r w:rsidR="00153C61">
        <w:t>2</w:t>
      </w:r>
      <w:r>
        <w:fldChar w:fldCharType="end"/>
      </w:r>
    </w:p>
    <w:p w:rsidR="008F719E" w:rsidRDefault="008F719E">
      <w:pPr>
        <w:pStyle w:val="Verzeichnis1"/>
        <w:rPr>
          <w:rFonts w:asciiTheme="minorHAnsi" w:eastAsiaTheme="minorEastAsia" w:hAnsiTheme="minorHAnsi"/>
          <w:bCs w:val="0"/>
          <w:iCs w:val="0"/>
          <w:szCs w:val="22"/>
          <w:lang w:val="de-DE" w:eastAsia="de-DE"/>
        </w:rPr>
      </w:pPr>
      <w:r w:rsidRPr="008F719E">
        <w:rPr>
          <w:lang w:val="de-DE"/>
        </w:rPr>
        <w:t>5</w:t>
      </w:r>
      <w:r>
        <w:rPr>
          <w:rFonts w:asciiTheme="minorHAnsi" w:eastAsiaTheme="minorEastAsia" w:hAnsiTheme="minorHAnsi"/>
          <w:bCs w:val="0"/>
          <w:iCs w:val="0"/>
          <w:szCs w:val="22"/>
          <w:lang w:val="de-DE" w:eastAsia="de-DE"/>
        </w:rPr>
        <w:tab/>
      </w:r>
      <w:r w:rsidRPr="008F719E">
        <w:rPr>
          <w:lang w:val="de-DE"/>
        </w:rPr>
        <w:t>Entwicklerdokumentation</w:t>
      </w:r>
      <w:r w:rsidRPr="008F719E">
        <w:rPr>
          <w:lang w:val="de-DE"/>
        </w:rPr>
        <w:tab/>
      </w:r>
      <w:r>
        <w:fldChar w:fldCharType="begin"/>
      </w:r>
      <w:r w:rsidRPr="008F719E">
        <w:rPr>
          <w:lang w:val="de-DE"/>
        </w:rPr>
        <w:instrText xml:space="preserve"> PAGEREF _Toc8988591 \h </w:instrText>
      </w:r>
      <w:r>
        <w:fldChar w:fldCharType="separate"/>
      </w:r>
      <w:r w:rsidR="00153C61">
        <w:rPr>
          <w:lang w:val="de-DE"/>
        </w:rPr>
        <w:t>2</w:t>
      </w:r>
      <w:r>
        <w:fldChar w:fldCharType="end"/>
      </w:r>
    </w:p>
    <w:p w:rsidR="008F719E" w:rsidRDefault="008F719E">
      <w:pPr>
        <w:pStyle w:val="Verzeichnis2"/>
        <w:rPr>
          <w:rFonts w:asciiTheme="minorHAnsi" w:eastAsiaTheme="minorEastAsia" w:hAnsiTheme="minorHAnsi"/>
          <w:bCs w:val="0"/>
          <w:lang w:eastAsia="de-DE"/>
        </w:rPr>
      </w:pPr>
      <w:r w:rsidRPr="00520599">
        <w:rPr>
          <w:color w:val="000000" w:themeColor="text1"/>
        </w:rPr>
        <w:t>5.1</w:t>
      </w:r>
      <w:r>
        <w:rPr>
          <w:rFonts w:asciiTheme="minorHAnsi" w:eastAsiaTheme="minorEastAsia" w:hAnsiTheme="minorHAnsi"/>
          <w:bCs w:val="0"/>
          <w:lang w:eastAsia="de-DE"/>
        </w:rPr>
        <w:tab/>
      </w:r>
      <w:r>
        <w:t>Klassen und Schnittstellen</w:t>
      </w:r>
      <w:r>
        <w:tab/>
      </w:r>
      <w:r>
        <w:fldChar w:fldCharType="begin"/>
      </w:r>
      <w:r>
        <w:instrText xml:space="preserve"> PAGEREF _Toc8988592 \h </w:instrText>
      </w:r>
      <w:r>
        <w:fldChar w:fldCharType="separate"/>
      </w:r>
      <w:r w:rsidR="00153C61">
        <w:t>2</w:t>
      </w:r>
      <w:r>
        <w:fldChar w:fldCharType="end"/>
      </w:r>
    </w:p>
    <w:p w:rsidR="008F719E" w:rsidRDefault="008F719E">
      <w:pPr>
        <w:pStyle w:val="Verzeichnis2"/>
        <w:rPr>
          <w:rFonts w:asciiTheme="minorHAnsi" w:eastAsiaTheme="minorEastAsia" w:hAnsiTheme="minorHAnsi"/>
          <w:bCs w:val="0"/>
          <w:lang w:eastAsia="de-DE"/>
        </w:rPr>
      </w:pPr>
      <w:r w:rsidRPr="00520599">
        <w:rPr>
          <w:color w:val="000000" w:themeColor="text1"/>
        </w:rPr>
        <w:t>5.2</w:t>
      </w:r>
      <w:r>
        <w:rPr>
          <w:rFonts w:asciiTheme="minorHAnsi" w:eastAsiaTheme="minorEastAsia" w:hAnsiTheme="minorHAnsi"/>
          <w:bCs w:val="0"/>
          <w:lang w:eastAsia="de-DE"/>
        </w:rPr>
        <w:tab/>
      </w:r>
      <w:r>
        <w:t>Nutzung</w:t>
      </w:r>
      <w:r>
        <w:tab/>
      </w:r>
      <w:r>
        <w:fldChar w:fldCharType="begin"/>
      </w:r>
      <w:r>
        <w:instrText xml:space="preserve"> PAGEREF _Toc8988593 \h </w:instrText>
      </w:r>
      <w:r>
        <w:fldChar w:fldCharType="separate"/>
      </w:r>
      <w:r w:rsidR="00153C61">
        <w:t>2</w:t>
      </w:r>
      <w:r>
        <w:fldChar w:fldCharType="end"/>
      </w:r>
    </w:p>
    <w:p w:rsidR="008F719E" w:rsidRDefault="008F719E">
      <w:pPr>
        <w:pStyle w:val="Verzeichnis1"/>
        <w:rPr>
          <w:rFonts w:asciiTheme="minorHAnsi" w:eastAsiaTheme="minorEastAsia" w:hAnsiTheme="minorHAnsi"/>
          <w:bCs w:val="0"/>
          <w:iCs w:val="0"/>
          <w:szCs w:val="22"/>
          <w:lang w:val="de-DE" w:eastAsia="de-DE"/>
        </w:rPr>
      </w:pPr>
      <w:r w:rsidRPr="008F719E">
        <w:rPr>
          <w:lang w:val="de-DE"/>
        </w:rPr>
        <w:t>6</w:t>
      </w:r>
      <w:r>
        <w:rPr>
          <w:rFonts w:asciiTheme="minorHAnsi" w:eastAsiaTheme="minorEastAsia" w:hAnsiTheme="minorHAnsi"/>
          <w:bCs w:val="0"/>
          <w:iCs w:val="0"/>
          <w:szCs w:val="22"/>
          <w:lang w:val="de-DE" w:eastAsia="de-DE"/>
        </w:rPr>
        <w:tab/>
      </w:r>
      <w:r w:rsidRPr="008F719E">
        <w:rPr>
          <w:lang w:val="de-DE"/>
        </w:rPr>
        <w:t>Testfälle</w:t>
      </w:r>
      <w:r w:rsidRPr="008F719E">
        <w:rPr>
          <w:lang w:val="de-DE"/>
        </w:rPr>
        <w:tab/>
      </w:r>
      <w:r>
        <w:fldChar w:fldCharType="begin"/>
      </w:r>
      <w:r w:rsidRPr="008F719E">
        <w:rPr>
          <w:lang w:val="de-DE"/>
        </w:rPr>
        <w:instrText xml:space="preserve"> PAGEREF _Toc8988594 \h </w:instrText>
      </w:r>
      <w:r>
        <w:fldChar w:fldCharType="separate"/>
      </w:r>
      <w:r w:rsidR="00153C61">
        <w:rPr>
          <w:lang w:val="de-DE"/>
        </w:rPr>
        <w:t>2</w:t>
      </w:r>
      <w:r>
        <w:fldChar w:fldCharType="end"/>
      </w:r>
    </w:p>
    <w:p w:rsidR="008F719E" w:rsidRDefault="008F719E">
      <w:pPr>
        <w:pStyle w:val="Verzeichnis2"/>
        <w:rPr>
          <w:rFonts w:asciiTheme="minorHAnsi" w:eastAsiaTheme="minorEastAsia" w:hAnsiTheme="minorHAnsi"/>
          <w:bCs w:val="0"/>
          <w:lang w:eastAsia="de-DE"/>
        </w:rPr>
      </w:pPr>
      <w:r w:rsidRPr="00520599">
        <w:rPr>
          <w:color w:val="000000" w:themeColor="text1"/>
        </w:rPr>
        <w:t>6.1</w:t>
      </w:r>
      <w:r>
        <w:rPr>
          <w:rFonts w:asciiTheme="minorHAnsi" w:eastAsiaTheme="minorEastAsia" w:hAnsiTheme="minorHAnsi"/>
          <w:bCs w:val="0"/>
          <w:lang w:eastAsia="de-DE"/>
        </w:rPr>
        <w:tab/>
      </w:r>
      <w:r>
        <w:t>Normalfälle</w:t>
      </w:r>
      <w:r>
        <w:tab/>
      </w:r>
      <w:r>
        <w:fldChar w:fldCharType="begin"/>
      </w:r>
      <w:r>
        <w:instrText xml:space="preserve"> PAGEREF _Toc8988595 \h </w:instrText>
      </w:r>
      <w:r>
        <w:fldChar w:fldCharType="separate"/>
      </w:r>
      <w:r w:rsidR="00153C61">
        <w:t>2</w:t>
      </w:r>
      <w:r>
        <w:fldChar w:fldCharType="end"/>
      </w:r>
    </w:p>
    <w:p w:rsidR="008F719E" w:rsidRDefault="008F719E">
      <w:pPr>
        <w:pStyle w:val="Verzeichnis2"/>
        <w:rPr>
          <w:rFonts w:asciiTheme="minorHAnsi" w:eastAsiaTheme="minorEastAsia" w:hAnsiTheme="minorHAnsi"/>
          <w:bCs w:val="0"/>
          <w:lang w:eastAsia="de-DE"/>
        </w:rPr>
      </w:pPr>
      <w:r w:rsidRPr="00520599">
        <w:rPr>
          <w:color w:val="000000" w:themeColor="text1"/>
        </w:rPr>
        <w:t>6.2</w:t>
      </w:r>
      <w:r>
        <w:rPr>
          <w:rFonts w:asciiTheme="minorHAnsi" w:eastAsiaTheme="minorEastAsia" w:hAnsiTheme="minorHAnsi"/>
          <w:bCs w:val="0"/>
          <w:lang w:eastAsia="de-DE"/>
        </w:rPr>
        <w:tab/>
      </w:r>
      <w:r>
        <w:t>Sonderfälle</w:t>
      </w:r>
      <w:r>
        <w:tab/>
      </w:r>
      <w:r>
        <w:fldChar w:fldCharType="begin"/>
      </w:r>
      <w:r>
        <w:instrText xml:space="preserve"> PAGEREF _Toc8988596 \h </w:instrText>
      </w:r>
      <w:r>
        <w:fldChar w:fldCharType="separate"/>
      </w:r>
      <w:r w:rsidR="00153C61">
        <w:t>2</w:t>
      </w:r>
      <w:r>
        <w:fldChar w:fldCharType="end"/>
      </w:r>
    </w:p>
    <w:p w:rsidR="008F719E" w:rsidRDefault="008F719E">
      <w:pPr>
        <w:pStyle w:val="Verzeichnis1"/>
        <w:rPr>
          <w:rFonts w:asciiTheme="minorHAnsi" w:eastAsiaTheme="minorEastAsia" w:hAnsiTheme="minorHAnsi"/>
          <w:bCs w:val="0"/>
          <w:iCs w:val="0"/>
          <w:szCs w:val="22"/>
          <w:lang w:val="de-DE" w:eastAsia="de-DE"/>
        </w:rPr>
      </w:pPr>
      <w:r w:rsidRPr="008F719E">
        <w:rPr>
          <w:lang w:val="de-DE"/>
        </w:rPr>
        <w:t>7</w:t>
      </w:r>
      <w:r>
        <w:rPr>
          <w:rFonts w:asciiTheme="minorHAnsi" w:eastAsiaTheme="minorEastAsia" w:hAnsiTheme="minorHAnsi"/>
          <w:bCs w:val="0"/>
          <w:iCs w:val="0"/>
          <w:szCs w:val="22"/>
          <w:lang w:val="de-DE" w:eastAsia="de-DE"/>
        </w:rPr>
        <w:tab/>
      </w:r>
      <w:r w:rsidRPr="008F719E">
        <w:rPr>
          <w:lang w:val="de-DE"/>
        </w:rPr>
        <w:t>Beschreibung der Entwicklungsumgebung</w:t>
      </w:r>
      <w:r w:rsidRPr="008F719E">
        <w:rPr>
          <w:lang w:val="de-DE"/>
        </w:rPr>
        <w:tab/>
      </w:r>
      <w:r>
        <w:fldChar w:fldCharType="begin"/>
      </w:r>
      <w:r w:rsidRPr="008F719E">
        <w:rPr>
          <w:lang w:val="de-DE"/>
        </w:rPr>
        <w:instrText xml:space="preserve"> PAGEREF _Toc8988597 \h </w:instrText>
      </w:r>
      <w:r>
        <w:fldChar w:fldCharType="separate"/>
      </w:r>
      <w:r w:rsidR="00153C61">
        <w:rPr>
          <w:lang w:val="de-DE"/>
        </w:rPr>
        <w:t>2</w:t>
      </w:r>
      <w:r>
        <w:fldChar w:fldCharType="end"/>
      </w:r>
    </w:p>
    <w:p w:rsidR="008F719E" w:rsidRDefault="008F719E">
      <w:pPr>
        <w:pStyle w:val="Verzeichnis2"/>
        <w:rPr>
          <w:rFonts w:asciiTheme="minorHAnsi" w:eastAsiaTheme="minorEastAsia" w:hAnsiTheme="minorHAnsi"/>
          <w:bCs w:val="0"/>
          <w:lang w:eastAsia="de-DE"/>
        </w:rPr>
      </w:pPr>
      <w:r w:rsidRPr="00520599">
        <w:rPr>
          <w:color w:val="000000" w:themeColor="text1"/>
        </w:rPr>
        <w:t>7.1</w:t>
      </w:r>
      <w:r>
        <w:rPr>
          <w:rFonts w:asciiTheme="minorHAnsi" w:eastAsiaTheme="minorEastAsia" w:hAnsiTheme="minorHAnsi"/>
          <w:bCs w:val="0"/>
          <w:lang w:eastAsia="de-DE"/>
        </w:rPr>
        <w:tab/>
      </w:r>
      <w:r>
        <w:t>Rechner</w:t>
      </w:r>
      <w:r>
        <w:tab/>
      </w:r>
      <w:r>
        <w:fldChar w:fldCharType="begin"/>
      </w:r>
      <w:r>
        <w:instrText xml:space="preserve"> PAGEREF _Toc8988598 \h </w:instrText>
      </w:r>
      <w:r>
        <w:fldChar w:fldCharType="separate"/>
      </w:r>
      <w:r w:rsidR="00153C61">
        <w:t>2</w:t>
      </w:r>
      <w:r>
        <w:fldChar w:fldCharType="end"/>
      </w:r>
    </w:p>
    <w:p w:rsidR="008F719E" w:rsidRDefault="008F719E">
      <w:pPr>
        <w:pStyle w:val="Verzeichnis2"/>
        <w:rPr>
          <w:rFonts w:asciiTheme="minorHAnsi" w:eastAsiaTheme="minorEastAsia" w:hAnsiTheme="minorHAnsi"/>
          <w:bCs w:val="0"/>
          <w:lang w:eastAsia="de-DE"/>
        </w:rPr>
      </w:pPr>
      <w:r w:rsidRPr="00520599">
        <w:rPr>
          <w:color w:val="000000" w:themeColor="text1"/>
        </w:rPr>
        <w:t>7.2</w:t>
      </w:r>
      <w:r>
        <w:rPr>
          <w:rFonts w:asciiTheme="minorHAnsi" w:eastAsiaTheme="minorEastAsia" w:hAnsiTheme="minorHAnsi"/>
          <w:bCs w:val="0"/>
          <w:lang w:eastAsia="de-DE"/>
        </w:rPr>
        <w:tab/>
      </w:r>
      <w:r>
        <w:t>Entwicklungsumgebung</w:t>
      </w:r>
      <w:r>
        <w:tab/>
      </w:r>
      <w:r>
        <w:fldChar w:fldCharType="begin"/>
      </w:r>
      <w:r>
        <w:instrText xml:space="preserve"> PAGEREF _Toc8988599 \h </w:instrText>
      </w:r>
      <w:r>
        <w:fldChar w:fldCharType="separate"/>
      </w:r>
      <w:r w:rsidR="00153C61">
        <w:t>2</w:t>
      </w:r>
      <w:r>
        <w:fldChar w:fldCharType="end"/>
      </w:r>
    </w:p>
    <w:p w:rsidR="008F719E" w:rsidRDefault="008F719E">
      <w:pPr>
        <w:pStyle w:val="Verzeichnis2"/>
        <w:rPr>
          <w:rFonts w:asciiTheme="minorHAnsi" w:eastAsiaTheme="minorEastAsia" w:hAnsiTheme="minorHAnsi"/>
          <w:bCs w:val="0"/>
          <w:lang w:eastAsia="de-DE"/>
        </w:rPr>
      </w:pPr>
      <w:r w:rsidRPr="00520599">
        <w:rPr>
          <w:color w:val="000000" w:themeColor="text1"/>
        </w:rPr>
        <w:t>7.3</w:t>
      </w:r>
      <w:r>
        <w:rPr>
          <w:rFonts w:asciiTheme="minorHAnsi" w:eastAsiaTheme="minorEastAsia" w:hAnsiTheme="minorHAnsi"/>
          <w:bCs w:val="0"/>
          <w:lang w:eastAsia="de-DE"/>
        </w:rPr>
        <w:tab/>
      </w:r>
      <w:r>
        <w:t>Compiler</w:t>
      </w:r>
      <w:r>
        <w:tab/>
      </w:r>
      <w:r>
        <w:fldChar w:fldCharType="begin"/>
      </w:r>
      <w:r>
        <w:instrText xml:space="preserve"> PAGEREF _Toc8988600 \h </w:instrText>
      </w:r>
      <w:r>
        <w:fldChar w:fldCharType="separate"/>
      </w:r>
      <w:r w:rsidR="00153C61">
        <w:t>2</w:t>
      </w:r>
      <w:r>
        <w:fldChar w:fldCharType="end"/>
      </w:r>
    </w:p>
    <w:p w:rsidR="008F719E" w:rsidRDefault="008F719E">
      <w:pPr>
        <w:pStyle w:val="Verzeichnis2"/>
        <w:rPr>
          <w:rFonts w:asciiTheme="minorHAnsi" w:eastAsiaTheme="minorEastAsia" w:hAnsiTheme="minorHAnsi"/>
          <w:bCs w:val="0"/>
          <w:lang w:eastAsia="de-DE"/>
        </w:rPr>
      </w:pPr>
      <w:r w:rsidRPr="00520599">
        <w:rPr>
          <w:color w:val="000000" w:themeColor="text1"/>
        </w:rPr>
        <w:t>7.4</w:t>
      </w:r>
      <w:r>
        <w:rPr>
          <w:rFonts w:asciiTheme="minorHAnsi" w:eastAsiaTheme="minorEastAsia" w:hAnsiTheme="minorHAnsi"/>
          <w:bCs w:val="0"/>
          <w:lang w:eastAsia="de-DE"/>
        </w:rPr>
        <w:tab/>
      </w:r>
      <w:r>
        <w:t>Dokumentation</w:t>
      </w:r>
      <w:r>
        <w:tab/>
      </w:r>
      <w:r>
        <w:fldChar w:fldCharType="begin"/>
      </w:r>
      <w:r>
        <w:instrText xml:space="preserve"> PAGEREF _Toc8988601 \h </w:instrText>
      </w:r>
      <w:r>
        <w:fldChar w:fldCharType="separate"/>
      </w:r>
      <w:r w:rsidR="00153C61">
        <w:t>2</w:t>
      </w:r>
      <w:r>
        <w:fldChar w:fldCharType="end"/>
      </w:r>
    </w:p>
    <w:p w:rsidR="008F719E" w:rsidRDefault="008F719E">
      <w:pPr>
        <w:pStyle w:val="Verzeichnis1"/>
        <w:rPr>
          <w:rFonts w:asciiTheme="minorHAnsi" w:eastAsiaTheme="minorEastAsia" w:hAnsiTheme="minorHAnsi"/>
          <w:bCs w:val="0"/>
          <w:iCs w:val="0"/>
          <w:szCs w:val="22"/>
          <w:lang w:val="de-DE" w:eastAsia="de-DE"/>
        </w:rPr>
      </w:pPr>
      <w:r w:rsidRPr="008F719E">
        <w:rPr>
          <w:lang w:val="de-DE"/>
        </w:rPr>
        <w:t>8</w:t>
      </w:r>
      <w:r>
        <w:rPr>
          <w:rFonts w:asciiTheme="minorHAnsi" w:eastAsiaTheme="minorEastAsia" w:hAnsiTheme="minorHAnsi"/>
          <w:bCs w:val="0"/>
          <w:iCs w:val="0"/>
          <w:szCs w:val="22"/>
          <w:lang w:val="de-DE" w:eastAsia="de-DE"/>
        </w:rPr>
        <w:tab/>
      </w:r>
      <w:r w:rsidRPr="008F719E">
        <w:rPr>
          <w:lang w:val="de-DE"/>
        </w:rPr>
        <w:t>Abweichungen vom Konzept</w:t>
      </w:r>
      <w:r w:rsidRPr="008F719E">
        <w:rPr>
          <w:lang w:val="de-DE"/>
        </w:rPr>
        <w:tab/>
      </w:r>
      <w:r>
        <w:fldChar w:fldCharType="begin"/>
      </w:r>
      <w:r w:rsidRPr="008F719E">
        <w:rPr>
          <w:lang w:val="de-DE"/>
        </w:rPr>
        <w:instrText xml:space="preserve"> PAGEREF _Toc8988602 \h </w:instrText>
      </w:r>
      <w:r>
        <w:fldChar w:fldCharType="separate"/>
      </w:r>
      <w:r w:rsidR="00153C61">
        <w:rPr>
          <w:lang w:val="de-DE"/>
        </w:rPr>
        <w:t>2</w:t>
      </w:r>
      <w:r>
        <w:fldChar w:fldCharType="end"/>
      </w:r>
    </w:p>
    <w:p w:rsidR="008F719E" w:rsidRDefault="008F719E">
      <w:pPr>
        <w:pStyle w:val="Verzeichnis2"/>
        <w:rPr>
          <w:rFonts w:asciiTheme="minorHAnsi" w:eastAsiaTheme="minorEastAsia" w:hAnsiTheme="minorHAnsi"/>
          <w:bCs w:val="0"/>
          <w:lang w:eastAsia="de-DE"/>
        </w:rPr>
      </w:pPr>
      <w:r w:rsidRPr="00520599">
        <w:rPr>
          <w:color w:val="000000" w:themeColor="text1"/>
        </w:rPr>
        <w:t>8.1</w:t>
      </w:r>
      <w:r>
        <w:rPr>
          <w:rFonts w:asciiTheme="minorHAnsi" w:eastAsiaTheme="minorEastAsia" w:hAnsiTheme="minorHAnsi"/>
          <w:bCs w:val="0"/>
          <w:lang w:eastAsia="de-DE"/>
        </w:rPr>
        <w:tab/>
      </w:r>
      <w:r>
        <w:t>Abweichungen und Ergänzungen des Algorithmus</w:t>
      </w:r>
      <w:r>
        <w:tab/>
      </w:r>
      <w:r>
        <w:fldChar w:fldCharType="begin"/>
      </w:r>
      <w:r>
        <w:instrText xml:space="preserve"> PAGEREF _Toc8988603 \h </w:instrText>
      </w:r>
      <w:r>
        <w:fldChar w:fldCharType="separate"/>
      </w:r>
      <w:r w:rsidR="00153C61">
        <w:t>2</w:t>
      </w:r>
      <w:r>
        <w:fldChar w:fldCharType="end"/>
      </w:r>
    </w:p>
    <w:p w:rsidR="008F719E" w:rsidRDefault="008F719E">
      <w:pPr>
        <w:pStyle w:val="Verzeichnis2"/>
        <w:rPr>
          <w:rFonts w:asciiTheme="minorHAnsi" w:eastAsiaTheme="minorEastAsia" w:hAnsiTheme="minorHAnsi"/>
          <w:bCs w:val="0"/>
          <w:lang w:eastAsia="de-DE"/>
        </w:rPr>
      </w:pPr>
      <w:r w:rsidRPr="00520599">
        <w:rPr>
          <w:color w:val="000000" w:themeColor="text1"/>
        </w:rPr>
        <w:t>8.2</w:t>
      </w:r>
      <w:r>
        <w:rPr>
          <w:rFonts w:asciiTheme="minorHAnsi" w:eastAsiaTheme="minorEastAsia" w:hAnsiTheme="minorHAnsi"/>
          <w:bCs w:val="0"/>
          <w:lang w:eastAsia="de-DE"/>
        </w:rPr>
        <w:tab/>
      </w:r>
      <w:r>
        <w:t>Abweichungen in der Klassenstruktur</w:t>
      </w:r>
      <w:r>
        <w:tab/>
      </w:r>
      <w:r>
        <w:fldChar w:fldCharType="begin"/>
      </w:r>
      <w:r>
        <w:instrText xml:space="preserve"> PAGEREF _Toc8988604 \h </w:instrText>
      </w:r>
      <w:r>
        <w:fldChar w:fldCharType="separate"/>
      </w:r>
      <w:r w:rsidR="00153C61">
        <w:t>2</w:t>
      </w:r>
      <w:r>
        <w:fldChar w:fldCharType="end"/>
      </w:r>
    </w:p>
    <w:p w:rsidR="008F719E" w:rsidRDefault="008F719E">
      <w:pPr>
        <w:pStyle w:val="Verzeichnis1"/>
        <w:rPr>
          <w:rFonts w:asciiTheme="minorHAnsi" w:eastAsiaTheme="minorEastAsia" w:hAnsiTheme="minorHAnsi"/>
          <w:bCs w:val="0"/>
          <w:iCs w:val="0"/>
          <w:szCs w:val="22"/>
          <w:lang w:val="de-DE" w:eastAsia="de-DE"/>
        </w:rPr>
      </w:pPr>
      <w:r w:rsidRPr="008F719E">
        <w:rPr>
          <w:lang w:val="de-DE"/>
        </w:rPr>
        <w:t>9</w:t>
      </w:r>
      <w:r>
        <w:rPr>
          <w:rFonts w:asciiTheme="minorHAnsi" w:eastAsiaTheme="minorEastAsia" w:hAnsiTheme="minorHAnsi"/>
          <w:bCs w:val="0"/>
          <w:iCs w:val="0"/>
          <w:szCs w:val="22"/>
          <w:lang w:val="de-DE" w:eastAsia="de-DE"/>
        </w:rPr>
        <w:tab/>
      </w:r>
      <w:r w:rsidRPr="008F719E">
        <w:rPr>
          <w:lang w:val="de-DE"/>
        </w:rPr>
        <w:t>Zusammenfassung und Ausblick</w:t>
      </w:r>
      <w:r w:rsidRPr="008F719E">
        <w:rPr>
          <w:lang w:val="de-DE"/>
        </w:rPr>
        <w:tab/>
      </w:r>
      <w:r>
        <w:fldChar w:fldCharType="begin"/>
      </w:r>
      <w:r w:rsidRPr="008F719E">
        <w:rPr>
          <w:lang w:val="de-DE"/>
        </w:rPr>
        <w:instrText xml:space="preserve"> PAGEREF _Toc8988605 \h </w:instrText>
      </w:r>
      <w:r>
        <w:fldChar w:fldCharType="separate"/>
      </w:r>
      <w:r w:rsidR="00153C61">
        <w:rPr>
          <w:lang w:val="de-DE"/>
        </w:rPr>
        <w:t>2</w:t>
      </w:r>
      <w:r>
        <w:fldChar w:fldCharType="end"/>
      </w:r>
    </w:p>
    <w:p w:rsidR="008F719E" w:rsidRDefault="008F719E">
      <w:pPr>
        <w:pStyle w:val="Verzeichnis1"/>
        <w:rPr>
          <w:rFonts w:asciiTheme="minorHAnsi" w:eastAsiaTheme="minorEastAsia" w:hAnsiTheme="minorHAnsi"/>
          <w:bCs w:val="0"/>
          <w:iCs w:val="0"/>
          <w:szCs w:val="22"/>
          <w:lang w:val="de-DE" w:eastAsia="de-DE"/>
        </w:rPr>
      </w:pPr>
      <w:r>
        <w:t>10</w:t>
      </w:r>
      <w:r>
        <w:rPr>
          <w:rFonts w:asciiTheme="minorHAnsi" w:eastAsiaTheme="minorEastAsia" w:hAnsiTheme="minorHAnsi"/>
          <w:bCs w:val="0"/>
          <w:iCs w:val="0"/>
          <w:szCs w:val="22"/>
          <w:lang w:val="de-DE" w:eastAsia="de-DE"/>
        </w:rPr>
        <w:tab/>
      </w:r>
      <w:r>
        <w:t>Abbildungsverzeichnis</w:t>
      </w:r>
      <w:r>
        <w:tab/>
      </w:r>
      <w:r>
        <w:fldChar w:fldCharType="begin"/>
      </w:r>
      <w:r>
        <w:instrText xml:space="preserve"> PAGEREF _Toc8988606 \h </w:instrText>
      </w:r>
      <w:r>
        <w:fldChar w:fldCharType="separate"/>
      </w:r>
      <w:r w:rsidR="00153C61">
        <w:t>2</w:t>
      </w:r>
      <w:r>
        <w:fldChar w:fldCharType="end"/>
      </w:r>
    </w:p>
    <w:p w:rsidR="00CE259E" w:rsidRPr="00CE259E" w:rsidRDefault="00542989" w:rsidP="00872EB4">
      <w:pPr>
        <w:pStyle w:val="Verzeichnis1"/>
        <w:rPr>
          <w:lang w:val="de-DE"/>
        </w:rPr>
      </w:pPr>
      <w:r>
        <w:fldChar w:fldCharType="end"/>
      </w:r>
    </w:p>
    <w:p w:rsidR="00CE259E" w:rsidRPr="00CE259E" w:rsidRDefault="00CE259E" w:rsidP="008C593B">
      <w:pPr>
        <w:spacing w:line="259" w:lineRule="auto"/>
      </w:pPr>
      <w:r>
        <w:br w:type="page"/>
      </w:r>
    </w:p>
    <w:p w:rsidR="00CE259E" w:rsidRPr="00CE259E" w:rsidRDefault="00CE259E" w:rsidP="00CE259E">
      <w:pPr>
        <w:sectPr w:rsidR="00CE259E" w:rsidRPr="00CE259E" w:rsidSect="008F719E">
          <w:headerReference w:type="even" r:id="rId10"/>
          <w:headerReference w:type="default" r:id="rId11"/>
          <w:footerReference w:type="even" r:id="rId12"/>
          <w:footerReference w:type="default" r:id="rId13"/>
          <w:footerReference w:type="first" r:id="rId14"/>
          <w:pgSz w:w="11906" w:h="16838"/>
          <w:pgMar w:top="1418" w:right="1418" w:bottom="1134" w:left="1418" w:header="709" w:footer="709" w:gutter="0"/>
          <w:cols w:space="708"/>
          <w:titlePg/>
          <w:docGrid w:linePitch="360"/>
        </w:sectPr>
      </w:pPr>
    </w:p>
    <w:p w:rsidR="00C974AA" w:rsidRPr="00C7530C" w:rsidRDefault="009C2BA2" w:rsidP="00C7530C">
      <w:pPr>
        <w:pStyle w:val="AC-Titel"/>
        <w:ind w:left="426" w:hanging="426"/>
      </w:pPr>
      <w:bookmarkStart w:id="0" w:name="_Toc8988582"/>
      <w:r>
        <w:lastRenderedPageBreak/>
        <w:t>Aufgabenanalyse</w:t>
      </w:r>
      <w:bookmarkEnd w:id="0"/>
    </w:p>
    <w:p w:rsidR="006760C3" w:rsidRDefault="009C2BA2" w:rsidP="00F35FD1">
      <w:pPr>
        <w:pStyle w:val="AC-Untertitel"/>
        <w:rPr>
          <w:lang w:val="en-US"/>
        </w:rPr>
      </w:pPr>
      <w:bookmarkStart w:id="1" w:name="_Toc8988583"/>
      <w:r>
        <w:rPr>
          <w:lang w:val="en-US"/>
        </w:rPr>
        <w:t>Problembeschreibung</w:t>
      </w:r>
      <w:bookmarkEnd w:id="1"/>
    </w:p>
    <w:p w:rsidR="002006C7" w:rsidRPr="002006C7" w:rsidRDefault="009C2BA2" w:rsidP="002006C7">
      <w:pPr>
        <w:spacing w:line="360" w:lineRule="auto"/>
        <w:jc w:val="both"/>
        <w:rPr>
          <w:rFonts w:ascii="Arial Narrow" w:hAnsi="Arial Narrow"/>
        </w:rPr>
      </w:pPr>
      <w:r w:rsidRPr="002006C7">
        <w:rPr>
          <w:rFonts w:ascii="Arial Narrow" w:hAnsi="Arial Narrow"/>
        </w:rPr>
        <w:t xml:space="preserve">In der hier vorliegenden </w:t>
      </w:r>
      <w:r w:rsidR="002006C7" w:rsidRPr="002006C7">
        <w:rPr>
          <w:rFonts w:ascii="Arial Narrow" w:hAnsi="Arial Narrow"/>
        </w:rPr>
        <w:t xml:space="preserve">Aufgabe </w:t>
      </w:r>
      <w:r w:rsidR="006D5632">
        <w:rPr>
          <w:rFonts w:ascii="Arial Narrow" w:hAnsi="Arial Narrow"/>
        </w:rPr>
        <w:t xml:space="preserve">soll ein Algorithmus zur Berechnung </w:t>
      </w:r>
      <w:r w:rsidR="002006C7" w:rsidRPr="002006C7">
        <w:rPr>
          <w:rFonts w:ascii="Arial Narrow" w:hAnsi="Arial Narrow"/>
        </w:rPr>
        <w:t xml:space="preserve">Staatenspezifischer Kennwerte unter Berücksichtigung einzulesender Lage- und Nachbarbeziehungen entwickelt </w:t>
      </w:r>
      <w:r w:rsidR="006D5632">
        <w:rPr>
          <w:rFonts w:ascii="Arial Narrow" w:hAnsi="Arial Narrow"/>
        </w:rPr>
        <w:t xml:space="preserve">werden. Die resultierenden Ergebnisse sollen in einer Ausgabedatei zur Darstellung zu Verfügung gestellt werden. </w:t>
      </w:r>
      <w:r w:rsidR="002E4B45">
        <w:rPr>
          <w:rFonts w:ascii="Arial Narrow" w:hAnsi="Arial Narrow"/>
        </w:rPr>
        <w:t xml:space="preserve">Die Qualität der Karte misst sich an der möglichst guten Lagebeziehungen unter dem Gesichtspunkt dass Überschneidungen zu vermeiden bzw. verringern sind und Nachbarstaaten einen möglichst geringen Abstand zueinander haben sollen. </w:t>
      </w:r>
      <w:r w:rsidR="006D5632">
        <w:rPr>
          <w:rFonts w:ascii="Arial Narrow" w:hAnsi="Arial Narrow"/>
        </w:rPr>
        <w:t xml:space="preserve">Die </w:t>
      </w:r>
      <w:r w:rsidR="002006C7" w:rsidRPr="002006C7">
        <w:rPr>
          <w:rFonts w:ascii="Arial Narrow" w:hAnsi="Arial Narrow"/>
        </w:rPr>
        <w:t xml:space="preserve">Darstellung </w:t>
      </w:r>
      <w:r w:rsidR="002E4B45">
        <w:rPr>
          <w:rFonts w:ascii="Arial Narrow" w:hAnsi="Arial Narrow"/>
        </w:rPr>
        <w:t xml:space="preserve">der Staaten soll </w:t>
      </w:r>
      <w:r w:rsidR="002006C7" w:rsidRPr="002006C7">
        <w:rPr>
          <w:rFonts w:ascii="Arial Narrow" w:hAnsi="Arial Narrow"/>
        </w:rPr>
        <w:t xml:space="preserve">lediglich Schemenhaft passieren, weshalb sich Kreisförmig </w:t>
      </w:r>
      <w:r w:rsidR="006D5632">
        <w:rPr>
          <w:rFonts w:ascii="Arial Narrow" w:hAnsi="Arial Narrow"/>
        </w:rPr>
        <w:t>au</w:t>
      </w:r>
      <w:r w:rsidR="00E810DA">
        <w:rPr>
          <w:rFonts w:ascii="Arial Narrow" w:hAnsi="Arial Narrow"/>
        </w:rPr>
        <w:t>fgrund geeigneter mathematischer</w:t>
      </w:r>
      <w:r w:rsidR="006D5632">
        <w:rPr>
          <w:rFonts w:ascii="Arial Narrow" w:hAnsi="Arial Narrow"/>
        </w:rPr>
        <w:t xml:space="preserve"> </w:t>
      </w:r>
      <w:r w:rsidR="00E810DA">
        <w:rPr>
          <w:rFonts w:ascii="Arial Narrow" w:hAnsi="Arial Narrow"/>
        </w:rPr>
        <w:t>Rechene</w:t>
      </w:r>
      <w:r w:rsidR="006D5632">
        <w:rPr>
          <w:rFonts w:ascii="Arial Narrow" w:hAnsi="Arial Narrow"/>
        </w:rPr>
        <w:t xml:space="preserve">igenschaften </w:t>
      </w:r>
      <w:r w:rsidR="002006C7" w:rsidRPr="002006C7">
        <w:rPr>
          <w:rFonts w:ascii="Arial Narrow" w:hAnsi="Arial Narrow"/>
        </w:rPr>
        <w:t>anbietet. Der Kennwert entspricht hierbei der Kreisfläche, worüber der Radius leicht zu berechnen ist.</w:t>
      </w:r>
    </w:p>
    <w:p w:rsidR="002006C7" w:rsidRPr="002006C7" w:rsidRDefault="002006C7" w:rsidP="002006C7">
      <w:pPr>
        <w:spacing w:line="360" w:lineRule="auto"/>
        <w:jc w:val="both"/>
        <w:rPr>
          <w:rFonts w:ascii="Arial Narrow" w:hAnsi="Arial Narrow"/>
        </w:rPr>
      </w:pPr>
      <w:r w:rsidRPr="002006C7">
        <w:rPr>
          <w:rFonts w:ascii="Arial Narrow" w:hAnsi="Arial Narrow"/>
        </w:rPr>
        <w:t>Die Koordinatengrößen sind beliebig änderbar, wichtig ist dass die Relationen erhalten bleiben und nur leicht angepasst werden.</w:t>
      </w:r>
      <w:r w:rsidR="002E4B45">
        <w:rPr>
          <w:rFonts w:ascii="Arial Narrow" w:hAnsi="Arial Narrow"/>
        </w:rPr>
        <w:t xml:space="preserve"> </w:t>
      </w:r>
      <w:r w:rsidRPr="002006C7">
        <w:rPr>
          <w:rFonts w:ascii="Arial Narrow" w:hAnsi="Arial Narrow"/>
        </w:rPr>
        <w:t xml:space="preserve">Diese Anpassung findet über Anziehungs- und Abstoßungskräfte </w:t>
      </w:r>
      <w:r w:rsidR="0007603A">
        <w:rPr>
          <w:rFonts w:ascii="Arial Narrow" w:hAnsi="Arial Narrow"/>
        </w:rPr>
        <w:t>in einem iterativen Prozess statt</w:t>
      </w:r>
      <w:r w:rsidRPr="002006C7">
        <w:rPr>
          <w:rFonts w:ascii="Arial Narrow" w:hAnsi="Arial Narrow"/>
        </w:rPr>
        <w:t>. Die Kräfte errechnen sich aus dem Abstand zwei benachbarter Kreise/Staaten und werden für jeden Nachbarn berechnet.</w:t>
      </w:r>
    </w:p>
    <w:p w:rsidR="002006C7" w:rsidRDefault="002006C7" w:rsidP="002006C7">
      <w:pPr>
        <w:spacing w:line="360" w:lineRule="auto"/>
        <w:jc w:val="both"/>
        <w:rPr>
          <w:rFonts w:ascii="Arial Narrow" w:hAnsi="Arial Narrow"/>
        </w:rPr>
      </w:pPr>
      <w:r w:rsidRPr="002006C7">
        <w:rPr>
          <w:rFonts w:ascii="Arial Narrow" w:hAnsi="Arial Narrow"/>
        </w:rPr>
        <w:t xml:space="preserve">Der Richtungsvektor errechnet sich aus den Kreismittelpunkten. Abstoßungs- und Anziehungskraft unterscheiden sich in der Polarität und Stärke, bezeichnen aber letztlich den gleichen Zusammenhang zweier Nachbarn. Überschneiden sich die Kreise zweier Nachbarn, also bei einem negativen Abstand, handelt es sich um Abstoßungskraft und bei Abständen größer Null um Anziehungskraft. Diese Kräfte können als einfacher Vektor modelliert und gespeichert werden. </w:t>
      </w:r>
    </w:p>
    <w:p w:rsidR="006D5632" w:rsidRDefault="002006C7" w:rsidP="002006C7">
      <w:pPr>
        <w:pStyle w:val="AC-TextI"/>
        <w:spacing w:line="360" w:lineRule="auto"/>
      </w:pPr>
      <w:r w:rsidRPr="002006C7">
        <w:t>Sollten mehrere Nachbarstaaten auf den gleichen Koordinaten sein ist eine sinnvolle Abstands- bzw. Richtungsberechnung nicht möglich und die Eingabe wird als Fehlerhaft bewertet.</w:t>
      </w:r>
      <w:r>
        <w:t xml:space="preserve"> </w:t>
      </w:r>
      <w:r w:rsidRPr="002006C7">
        <w:t>Wird ein Land ohne Nachbarn in der Eingabedatei gelistet gilt dies als Fehlerhaft da keine Kräfteberechnung möglich ist. Das Land wird bei der weiteren Berechnung nicht berücksichtigt.</w:t>
      </w:r>
      <w:r>
        <w:t xml:space="preserve"> </w:t>
      </w:r>
    </w:p>
    <w:p w:rsidR="002006C7" w:rsidRPr="002006C7" w:rsidRDefault="002006C7" w:rsidP="002006C7">
      <w:pPr>
        <w:pStyle w:val="AC-TextI"/>
        <w:spacing w:line="360" w:lineRule="auto"/>
      </w:pPr>
      <w:r w:rsidRPr="002006C7">
        <w:t>Es kann unter Umständen dazu kommen dass ein Land sich (durch Verschiebung oder Einga</w:t>
      </w:r>
      <w:r>
        <w:t>be) mit einem nicht benachbarten</w:t>
      </w:r>
      <w:r w:rsidRPr="002006C7">
        <w:t xml:space="preserve"> Land überschneidet. Dies wird Programmatisch </w:t>
      </w:r>
      <w:r w:rsidR="00205B55">
        <w:t>nicht erkannt da die</w:t>
      </w:r>
      <w:r>
        <w:t xml:space="preserve"> </w:t>
      </w:r>
      <w:r w:rsidR="006D5632">
        <w:t xml:space="preserve">Abstands </w:t>
      </w:r>
      <w:r>
        <w:t>Berechnu</w:t>
      </w:r>
      <w:r w:rsidRPr="002006C7">
        <w:t>n</w:t>
      </w:r>
      <w:r>
        <w:t>g</w:t>
      </w:r>
      <w:r w:rsidRPr="002006C7">
        <w:t xml:space="preserve">en nur für Nachbarstaaten durchgeführt </w:t>
      </w:r>
      <w:r>
        <w:t>werden. Aufgrund der S</w:t>
      </w:r>
      <w:r w:rsidRPr="002006C7">
        <w:t xml:space="preserve">eltenheit bzw. Unwahrscheinlichkeit wird dies als </w:t>
      </w:r>
      <w:r w:rsidR="006D5632">
        <w:t xml:space="preserve">theoretische </w:t>
      </w:r>
      <w:r w:rsidRPr="002006C7">
        <w:t>Möglichkeit hingenommen ohne überprüft bzw. behandelt zu werden.</w:t>
      </w:r>
    </w:p>
    <w:p w:rsidR="002006C7" w:rsidRPr="002006C7" w:rsidRDefault="002006C7" w:rsidP="002006C7">
      <w:pPr>
        <w:pStyle w:val="AC-TextI"/>
        <w:spacing w:line="360" w:lineRule="auto"/>
      </w:pPr>
      <w:r w:rsidRPr="002006C7">
        <w:t>Gibt es nur ein einziges Land wird das Programm abgebrochen da keine Nachbarschaftsberechnung möglich ist.</w:t>
      </w:r>
    </w:p>
    <w:p w:rsidR="00A21E3B" w:rsidRDefault="00A21E3B" w:rsidP="00627E8C">
      <w:pPr>
        <w:pStyle w:val="AC-TextI"/>
        <w:spacing w:line="360" w:lineRule="auto"/>
      </w:pPr>
    </w:p>
    <w:p w:rsidR="00A21E3B" w:rsidRDefault="00A21E3B" w:rsidP="00F35FD1">
      <w:pPr>
        <w:pStyle w:val="AC-TextI"/>
        <w:rPr>
          <w:b/>
          <w:u w:val="single"/>
        </w:rPr>
      </w:pPr>
      <w:r w:rsidRPr="00A21E3B">
        <w:rPr>
          <w:b/>
          <w:u w:val="single"/>
        </w:rPr>
        <w:t>Eingabedatei:</w:t>
      </w:r>
      <w:r w:rsidR="00527281">
        <w:rPr>
          <w:b/>
          <w:u w:val="single"/>
        </w:rPr>
        <w:t xml:space="preserve">  </w:t>
      </w:r>
    </w:p>
    <w:p w:rsidR="00157F8C" w:rsidRDefault="000F67A4" w:rsidP="008F7F73">
      <w:pPr>
        <w:pStyle w:val="AC-TextI"/>
        <w:spacing w:line="360" w:lineRule="auto"/>
      </w:pPr>
      <w:r>
        <w:t xml:space="preserve">Die Eingabedatei beginnt mit dem Namen des Kennwertes der später bei der Ausgabe angegeben werden soll. Es ist nicht angegeben ob es sich hierbei auch um eine Mehrzeilige Bezeichnung handeln kann, daher wird davon ausgegangen dass alle Zeilen bis zur ersten Kommentarzeile Teil dieser Bezeichnung sind. Als Kommentarzeile </w:t>
      </w:r>
      <w:r>
        <w:lastRenderedPageBreak/>
        <w:t>gelten alle Zeilen die mit dem Zeichen „#“ beginnen. Diese Zeilen werden nicht eingelesen und dienen einzig der Unterteilung in die verschiedenen Datenabschnitte. Ein Kommentar kann auch am Ende einer Datenzeile stehen, es wird wieder durch „#“ gekennzeichnet</w:t>
      </w:r>
      <w:r w:rsidR="00157F8C">
        <w:t>, diese Kommentare gelten nicht als Kommentarzeile</w:t>
      </w:r>
      <w:r>
        <w:t>. Es werden automatisch alle Datenzeilen auf dieses Symbol überprüft und ggf. werden die Kommentare ausgefiltert.</w:t>
      </w:r>
    </w:p>
    <w:p w:rsidR="00157F8C" w:rsidRPr="00527281" w:rsidRDefault="00157F8C" w:rsidP="008F7F73">
      <w:pPr>
        <w:pStyle w:val="AC-TextI"/>
        <w:spacing w:line="360" w:lineRule="auto"/>
      </w:pPr>
      <w:r>
        <w:t xml:space="preserve">Im Anschluss werden Zeilenweise die Informationen der Staaten in jeweils einem eigenen </w:t>
      </w:r>
      <w:r w:rsidRPr="00157F8C">
        <w:rPr>
          <w:i/>
        </w:rPr>
        <w:t>Staat</w:t>
      </w:r>
      <w:r>
        <w:t>-Objekt abgespeichert. Die Reihenfolge der Daten ist wie folgt:  Kennzeichen des Landes, Kennwert, Längengrad und Breitengrad</w:t>
      </w:r>
      <w:r w:rsidR="00520161">
        <w:t>, die Werte sind mit Leerzeichen voneinander getrennt</w:t>
      </w:r>
      <w:r>
        <w:t>. Wird eine zweite Kommentarzeile</w:t>
      </w:r>
      <w:r w:rsidR="00E00578">
        <w:t xml:space="preserve"> gefunden gilt das Einlesen der Staaten als beendet. Nach der Kommentarzeile werden die Nachbarschaftsbeziehungen eingelesen. Eine Zeile beginnt mit dem Kennzeichen eines Staates und </w:t>
      </w:r>
      <w:r w:rsidR="00520161">
        <w:t xml:space="preserve">einer Liste der Nachbarstaaten im Anschluss an das „:“-Zeichen. Die Liste der Nachbarstaaten ist mit Leerzeichen voneinander getrennt. Bei der Zuordnung der Nachbarschaftsbeziehungen ist zu beachten dass die Angabe bidirektional ist, z.B. muss bei der Zuordnung dass </w:t>
      </w:r>
      <w:r w:rsidR="000F3A2E">
        <w:t>„</w:t>
      </w:r>
      <w:r w:rsidR="00520161">
        <w:t>NL</w:t>
      </w:r>
      <w:r w:rsidR="000F3A2E">
        <w:t>“</w:t>
      </w:r>
      <w:r w:rsidR="00520161">
        <w:t xml:space="preserve"> Nachbar von </w:t>
      </w:r>
      <w:r w:rsidR="000F3A2E">
        <w:t>„</w:t>
      </w:r>
      <w:r w:rsidR="00520161">
        <w:t>D</w:t>
      </w:r>
      <w:r w:rsidR="000F3A2E">
        <w:t>“</w:t>
      </w:r>
      <w:r w:rsidR="00520161">
        <w:t xml:space="preserve"> ist, ebenfalls eingetragen werden </w:t>
      </w:r>
      <w:proofErr w:type="spellStart"/>
      <w:r w:rsidR="00520161">
        <w:t>dass</w:t>
      </w:r>
      <w:proofErr w:type="spellEnd"/>
      <w:r w:rsidR="00520161">
        <w:t xml:space="preserve"> </w:t>
      </w:r>
      <w:r w:rsidR="000F3A2E">
        <w:t>„</w:t>
      </w:r>
      <w:r w:rsidR="00520161">
        <w:t>D</w:t>
      </w:r>
      <w:r w:rsidR="000F3A2E">
        <w:t>“</w:t>
      </w:r>
      <w:r w:rsidR="00520161">
        <w:t xml:space="preserve"> Nachbar von </w:t>
      </w:r>
      <w:r w:rsidR="000F3A2E">
        <w:t>„</w:t>
      </w:r>
      <w:r w:rsidR="00520161">
        <w:t>NL</w:t>
      </w:r>
      <w:r w:rsidR="000F3A2E">
        <w:t>“</w:t>
      </w:r>
      <w:r w:rsidR="00520161">
        <w:t xml:space="preserve"> ist.</w:t>
      </w:r>
      <w:r w:rsidR="0071744D">
        <w:t xml:space="preserve"> In der Abbildung 1 ist ein Beispiel einer Eingabedatei zu sehen.</w:t>
      </w:r>
    </w:p>
    <w:p w:rsidR="00527281" w:rsidRDefault="00847E2E" w:rsidP="00BA27ED">
      <w:pPr>
        <w:pStyle w:val="AC-TextI"/>
        <w:keepNext/>
        <w:jc w:val="center"/>
      </w:pPr>
      <w:r>
        <w:rPr>
          <w:noProof/>
          <w:lang w:eastAsia="de-DE"/>
        </w:rPr>
        <w:drawing>
          <wp:inline distT="0" distB="0" distL="0" distR="0" wp14:anchorId="508E635B" wp14:editId="01868B0E">
            <wp:extent cx="2557608" cy="2360868"/>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rzenskim\Desktop\IHK-Abschluss\Handbuch_in_pdf\Testfile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57608" cy="2360868"/>
                    </a:xfrm>
                    <a:prstGeom prst="rect">
                      <a:avLst/>
                    </a:prstGeom>
                    <a:noFill/>
                    <a:ln>
                      <a:noFill/>
                    </a:ln>
                  </pic:spPr>
                </pic:pic>
              </a:graphicData>
            </a:graphic>
          </wp:inline>
        </w:drawing>
      </w:r>
    </w:p>
    <w:p w:rsidR="00527281" w:rsidRPr="00DF0CD7" w:rsidRDefault="00527281" w:rsidP="00BA27ED">
      <w:pPr>
        <w:pStyle w:val="Figureneu"/>
        <w:jc w:val="center"/>
        <w:rPr>
          <w:lang w:val="de-DE"/>
        </w:rPr>
      </w:pPr>
      <w:bookmarkStart w:id="2" w:name="_Ref450776115"/>
      <w:bookmarkStart w:id="3" w:name="_Toc8987737"/>
      <w:r w:rsidRPr="00E44CAA">
        <w:rPr>
          <w:lang w:val="de-DE"/>
        </w:rPr>
        <w:t xml:space="preserve">Abbildung </w:t>
      </w:r>
      <w:r w:rsidR="00542989">
        <w:fldChar w:fldCharType="begin"/>
      </w:r>
      <w:r w:rsidRPr="00E44CAA">
        <w:rPr>
          <w:lang w:val="de-DE"/>
        </w:rPr>
        <w:instrText xml:space="preserve"> SEQ Abbildu</w:instrText>
      </w:r>
      <w:r w:rsidRPr="00DF0CD7">
        <w:rPr>
          <w:lang w:val="de-DE"/>
        </w:rPr>
        <w:instrText xml:space="preserve">ng \* ARABIC </w:instrText>
      </w:r>
      <w:r w:rsidR="00542989">
        <w:fldChar w:fldCharType="separate"/>
      </w:r>
      <w:r w:rsidR="00153C61">
        <w:rPr>
          <w:noProof/>
          <w:lang w:val="de-DE"/>
        </w:rPr>
        <w:t>1</w:t>
      </w:r>
      <w:r w:rsidR="00542989">
        <w:fldChar w:fldCharType="end"/>
      </w:r>
      <w:bookmarkEnd w:id="2"/>
      <w:r w:rsidRPr="00DF0CD7">
        <w:rPr>
          <w:lang w:val="de-DE"/>
        </w:rPr>
        <w:t>: Beispie</w:t>
      </w:r>
      <w:r w:rsidR="00B27977">
        <w:rPr>
          <w:lang w:val="de-DE"/>
        </w:rPr>
        <w:t>l einer Eingabedatei</w:t>
      </w:r>
      <w:bookmarkEnd w:id="3"/>
    </w:p>
    <w:p w:rsidR="0071744D" w:rsidRDefault="0071744D" w:rsidP="00627E8C">
      <w:pPr>
        <w:pStyle w:val="AC-TextI"/>
        <w:spacing w:line="360" w:lineRule="auto"/>
      </w:pPr>
    </w:p>
    <w:p w:rsidR="00A21E3B" w:rsidRPr="009C2BA2" w:rsidRDefault="0071744D" w:rsidP="00627E8C">
      <w:pPr>
        <w:pStyle w:val="AC-TextI"/>
        <w:spacing w:line="360" w:lineRule="auto"/>
      </w:pPr>
      <w:r>
        <w:t>Es kann davon ausgegangen werden dass die Eingabedatei den syntaktischen Vorgaben entspricht, daher muss lediglich bei der Konvertierung in die gewählten Datentypen eine Überprüfung und Fehlerbehandlung in der Input-Klasse berücksichtigt werden.</w:t>
      </w:r>
    </w:p>
    <w:p w:rsidR="008C76AC" w:rsidRDefault="008C76AC">
      <w:pPr>
        <w:spacing w:line="259" w:lineRule="auto"/>
        <w:rPr>
          <w:rFonts w:ascii="Arial Narrow" w:hAnsi="Arial Narrow"/>
          <w:b/>
          <w:szCs w:val="28"/>
          <w:u w:val="single"/>
        </w:rPr>
      </w:pPr>
      <w:r>
        <w:rPr>
          <w:b/>
          <w:u w:val="single"/>
        </w:rPr>
        <w:br w:type="page"/>
      </w:r>
    </w:p>
    <w:p w:rsidR="00A21E3B" w:rsidRPr="00A21E3B" w:rsidRDefault="00A21E3B" w:rsidP="00627E8C">
      <w:pPr>
        <w:pStyle w:val="AC-TextI"/>
        <w:spacing w:line="360" w:lineRule="auto"/>
        <w:rPr>
          <w:b/>
          <w:u w:val="single"/>
        </w:rPr>
      </w:pPr>
      <w:r>
        <w:rPr>
          <w:b/>
          <w:u w:val="single"/>
        </w:rPr>
        <w:lastRenderedPageBreak/>
        <w:t>Ausgabedatei</w:t>
      </w:r>
      <w:r w:rsidRPr="00A21E3B">
        <w:rPr>
          <w:b/>
          <w:u w:val="single"/>
        </w:rPr>
        <w:t>:</w:t>
      </w:r>
    </w:p>
    <w:p w:rsidR="00404D16" w:rsidRPr="00527281" w:rsidRDefault="00D05192" w:rsidP="00404D16">
      <w:pPr>
        <w:pStyle w:val="AC-TextI"/>
        <w:spacing w:line="360" w:lineRule="auto"/>
      </w:pPr>
      <w:r>
        <w:t xml:space="preserve">Die Ausgabedatei </w:t>
      </w:r>
      <w:r w:rsidR="00803909">
        <w:t>entspricht einem vorgegebenen Gerüst in das bestimmte Werte eingetragen werden</w:t>
      </w:r>
      <w:r w:rsidR="00CD7499">
        <w:t>.</w:t>
      </w:r>
    </w:p>
    <w:p w:rsidR="00404D16" w:rsidRDefault="00404D16" w:rsidP="00404D16">
      <w:pPr>
        <w:pStyle w:val="AC-TextI"/>
        <w:keepNext/>
        <w:jc w:val="center"/>
      </w:pPr>
      <w:r>
        <w:rPr>
          <w:noProof/>
          <w:lang w:eastAsia="de-DE"/>
        </w:rPr>
        <w:drawing>
          <wp:inline distT="0" distB="0" distL="0" distR="0" wp14:anchorId="455CCF71" wp14:editId="148EF78C">
            <wp:extent cx="4503442" cy="13906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rzenskim\Desktop\IHK-Abschluss\Handbuch_in_pdf\Testfile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28538" cy="1398400"/>
                    </a:xfrm>
                    <a:prstGeom prst="rect">
                      <a:avLst/>
                    </a:prstGeom>
                    <a:noFill/>
                    <a:ln>
                      <a:noFill/>
                    </a:ln>
                  </pic:spPr>
                </pic:pic>
              </a:graphicData>
            </a:graphic>
          </wp:inline>
        </w:drawing>
      </w:r>
    </w:p>
    <w:p w:rsidR="00404D16" w:rsidRPr="00DF0CD7" w:rsidRDefault="00404D16" w:rsidP="00404D16">
      <w:pPr>
        <w:pStyle w:val="Figureneu"/>
        <w:jc w:val="center"/>
        <w:rPr>
          <w:lang w:val="de-DE"/>
        </w:rPr>
      </w:pPr>
      <w:bookmarkStart w:id="4" w:name="_Toc8987738"/>
      <w:r w:rsidRPr="00E44CAA">
        <w:rPr>
          <w:lang w:val="de-DE"/>
        </w:rPr>
        <w:t xml:space="preserve">Abbildung </w:t>
      </w:r>
      <w:fldSimple w:instr=" SEQ Abbildung \* ARABIC  \* MERGEFORMAT ">
        <w:r w:rsidR="00153C61">
          <w:rPr>
            <w:noProof/>
          </w:rPr>
          <w:t>2</w:t>
        </w:r>
      </w:fldSimple>
      <w:r w:rsidRPr="00DF0CD7">
        <w:rPr>
          <w:lang w:val="de-DE"/>
        </w:rPr>
        <w:t xml:space="preserve">: </w:t>
      </w:r>
      <w:r>
        <w:rPr>
          <w:lang w:val="de-DE"/>
        </w:rPr>
        <w:t>Gerüst der Ausgabedatei</w:t>
      </w:r>
      <w:bookmarkEnd w:id="4"/>
    </w:p>
    <w:p w:rsidR="009C2BA2" w:rsidRDefault="009C2BA2" w:rsidP="00F927C6">
      <w:pPr>
        <w:pStyle w:val="AC-TextI"/>
        <w:spacing w:line="360" w:lineRule="auto"/>
      </w:pPr>
    </w:p>
    <w:p w:rsidR="008C76AC" w:rsidRDefault="008C76AC" w:rsidP="00F927C6">
      <w:pPr>
        <w:pStyle w:val="AC-TextI"/>
        <w:spacing w:line="360" w:lineRule="auto"/>
      </w:pPr>
      <w:r>
        <w:t>Die in „&lt; &gt;“ eingeklammerten Werte sollen durch die errechneten Werte des Programms ersetzt werden.</w:t>
      </w:r>
    </w:p>
    <w:p w:rsidR="008C76AC" w:rsidRDefault="008C76AC" w:rsidP="00F927C6">
      <w:pPr>
        <w:pStyle w:val="AC-TextI"/>
        <w:spacing w:line="360" w:lineRule="auto"/>
      </w:pPr>
      <w:r>
        <w:t>&lt;</w:t>
      </w:r>
      <w:proofErr w:type="spellStart"/>
      <w:r w:rsidR="00E34F4F">
        <w:t>xmin</w:t>
      </w:r>
      <w:proofErr w:type="spellEnd"/>
      <w:r w:rsidR="00E34F4F">
        <w:t>&gt;, &lt;</w:t>
      </w:r>
      <w:proofErr w:type="spellStart"/>
      <w:r w:rsidR="00E34F4F">
        <w:t>xmax</w:t>
      </w:r>
      <w:proofErr w:type="spellEnd"/>
      <w:r w:rsidR="00E34F4F">
        <w:t>&gt;, &lt;</w:t>
      </w:r>
      <w:proofErr w:type="spellStart"/>
      <w:r w:rsidR="00E34F4F">
        <w:t>ymin</w:t>
      </w:r>
      <w:proofErr w:type="spellEnd"/>
      <w:r w:rsidR="00E34F4F">
        <w:t>&gt;, &lt;</w:t>
      </w:r>
      <w:proofErr w:type="spellStart"/>
      <w:r w:rsidR="00E34F4F">
        <w:t>ymax</w:t>
      </w:r>
      <w:proofErr w:type="spellEnd"/>
      <w:r w:rsidR="00E34F4F">
        <w:t xml:space="preserve">&gt; - </w:t>
      </w:r>
      <w:r w:rsidRPr="0093355A">
        <w:t>Diese Werte definieren den</w:t>
      </w:r>
      <w:r>
        <w:t xml:space="preserve"> </w:t>
      </w:r>
      <w:r w:rsidR="0093355A">
        <w:t xml:space="preserve">Darstellungsbereich, hierbei soll </w:t>
      </w:r>
      <w:r w:rsidR="0093355A">
        <w:br/>
      </w:r>
      <w:proofErr w:type="spellStart"/>
      <w:r w:rsidR="0093355A">
        <w:t>xmax</w:t>
      </w:r>
      <w:proofErr w:type="spellEnd"/>
      <w:r w:rsidR="0093355A">
        <w:t>–</w:t>
      </w:r>
      <w:proofErr w:type="spellStart"/>
      <w:r w:rsidR="0093355A">
        <w:t>xmin</w:t>
      </w:r>
      <w:proofErr w:type="spellEnd"/>
      <w:r w:rsidR="0093355A">
        <w:t xml:space="preserve"> = </w:t>
      </w:r>
      <w:proofErr w:type="spellStart"/>
      <w:r w:rsidR="0093355A">
        <w:t>ymax-ymin</w:t>
      </w:r>
      <w:proofErr w:type="spellEnd"/>
      <w:r w:rsidR="00E34F4F">
        <w:t xml:space="preserve"> gelten, also ein quadratischer Bereich definiert werden.</w:t>
      </w:r>
    </w:p>
    <w:p w:rsidR="00E34F4F" w:rsidRDefault="00E34F4F" w:rsidP="00F927C6">
      <w:pPr>
        <w:pStyle w:val="AC-TextI"/>
        <w:spacing w:line="360" w:lineRule="auto"/>
      </w:pPr>
      <w:r>
        <w:t>&lt;Name des Kennwertes&gt; - Die Bezeichnung die anfangs aus der Eingabedatei ausgelesen wird.</w:t>
      </w:r>
    </w:p>
    <w:p w:rsidR="00E34F4F" w:rsidRDefault="00E34F4F" w:rsidP="00F927C6">
      <w:pPr>
        <w:pStyle w:val="AC-TextI"/>
        <w:spacing w:line="360" w:lineRule="auto"/>
      </w:pPr>
      <w:r>
        <w:t>&lt;</w:t>
      </w:r>
      <w:proofErr w:type="spellStart"/>
      <w:r>
        <w:t>nr</w:t>
      </w:r>
      <w:proofErr w:type="spellEnd"/>
      <w:r>
        <w:t>&gt; - Die Anzahl der Iterationen die das Programm ausgeführt hat um zu dem aktuellen Ergebnis zu kommen.</w:t>
      </w:r>
    </w:p>
    <w:p w:rsidR="00E34F4F" w:rsidRDefault="00E34F4F" w:rsidP="00F927C6">
      <w:pPr>
        <w:pStyle w:val="AC-TextI"/>
        <w:spacing w:line="360" w:lineRule="auto"/>
      </w:pPr>
      <w:r>
        <w:t>&lt;Liste aus …&gt; - Hier wird für jeden Staat eine Zeile mit den nachfolgenden Werten ausgegeben:</w:t>
      </w:r>
    </w:p>
    <w:p w:rsidR="00E34F4F" w:rsidRDefault="00E34F4F" w:rsidP="00F927C6">
      <w:pPr>
        <w:pStyle w:val="AC-TextI"/>
        <w:spacing w:line="360" w:lineRule="auto"/>
      </w:pPr>
      <w:r>
        <w:t>&lt;</w:t>
      </w:r>
      <w:proofErr w:type="spellStart"/>
      <w:r>
        <w:t>xpos</w:t>
      </w:r>
      <w:proofErr w:type="spellEnd"/>
      <w:r>
        <w:t xml:space="preserve">&gt; - Die X-Koordinate des </w:t>
      </w:r>
      <w:r w:rsidR="008251FD">
        <w:t>Kreism</w:t>
      </w:r>
      <w:r>
        <w:t>ittelpunkts.</w:t>
      </w:r>
    </w:p>
    <w:p w:rsidR="00E34F4F" w:rsidRDefault="00E34F4F" w:rsidP="00F927C6">
      <w:pPr>
        <w:pStyle w:val="AC-TextI"/>
        <w:spacing w:line="360" w:lineRule="auto"/>
      </w:pPr>
      <w:r>
        <w:t>&lt;</w:t>
      </w:r>
      <w:proofErr w:type="spellStart"/>
      <w:r>
        <w:t>ypos</w:t>
      </w:r>
      <w:proofErr w:type="spellEnd"/>
      <w:r>
        <w:t xml:space="preserve">&gt; - Die Y-Koordinate des </w:t>
      </w:r>
      <w:r w:rsidR="008251FD">
        <w:t>Kreism</w:t>
      </w:r>
      <w:r>
        <w:t>ittelpunkts.</w:t>
      </w:r>
    </w:p>
    <w:p w:rsidR="00E34F4F" w:rsidRDefault="00E34F4F" w:rsidP="00F927C6">
      <w:pPr>
        <w:pStyle w:val="AC-TextI"/>
        <w:spacing w:line="360" w:lineRule="auto"/>
      </w:pPr>
      <w:r>
        <w:t>&lt;</w:t>
      </w:r>
      <w:proofErr w:type="spellStart"/>
      <w:r>
        <w:t>radius</w:t>
      </w:r>
      <w:proofErr w:type="spellEnd"/>
      <w:r>
        <w:t>&gt; - Der Radius des Kreises.</w:t>
      </w:r>
    </w:p>
    <w:p w:rsidR="008251FD" w:rsidRDefault="008251FD" w:rsidP="00F927C6">
      <w:pPr>
        <w:pStyle w:val="AC-TextI"/>
        <w:spacing w:line="360" w:lineRule="auto"/>
      </w:pPr>
      <w:r>
        <w:t>&lt;</w:t>
      </w:r>
      <w:proofErr w:type="spellStart"/>
      <w:r>
        <w:t>kennzeichen</w:t>
      </w:r>
      <w:proofErr w:type="spellEnd"/>
      <w:r>
        <w:t>&gt; - Das Kennzeichen des  Staats.</w:t>
      </w:r>
    </w:p>
    <w:p w:rsidR="009C2BA2" w:rsidRPr="009C2BA2" w:rsidRDefault="008251FD" w:rsidP="00F248C5">
      <w:pPr>
        <w:pStyle w:val="AC-TextI"/>
        <w:spacing w:line="360" w:lineRule="auto"/>
      </w:pPr>
      <w:r>
        <w:t>&lt;</w:t>
      </w:r>
      <w:proofErr w:type="spellStart"/>
      <w:r>
        <w:t>id</w:t>
      </w:r>
      <w:proofErr w:type="spellEnd"/>
      <w:r>
        <w:t xml:space="preserve">&gt; - Eine fortlaufende ID zur Farbgebung in </w:t>
      </w:r>
      <w:proofErr w:type="spellStart"/>
      <w:r>
        <w:t>gnuplot</w:t>
      </w:r>
      <w:proofErr w:type="spellEnd"/>
      <w:r>
        <w:t>. Die ID wird erst bei der Ausgabe erstellt, da das Programm vorher keine Verwendung dafür hat.</w:t>
      </w:r>
    </w:p>
    <w:p w:rsidR="00AA655F" w:rsidRPr="009C2BA2" w:rsidRDefault="009C2BA2" w:rsidP="00C7530C">
      <w:pPr>
        <w:pStyle w:val="AC-Titel"/>
        <w:ind w:left="284" w:hanging="284"/>
      </w:pPr>
      <w:bookmarkStart w:id="5" w:name="_Toc8988584"/>
      <w:r>
        <w:t>Verfahrensbeschreibung</w:t>
      </w:r>
      <w:bookmarkEnd w:id="5"/>
    </w:p>
    <w:p w:rsidR="008C76AC" w:rsidRDefault="008C76AC" w:rsidP="008C76AC">
      <w:pPr>
        <w:pStyle w:val="AC-TextI"/>
        <w:spacing w:line="360" w:lineRule="auto"/>
      </w:pPr>
      <w:r>
        <w:t>Zur Ermittlung der Darstellung realer Nachbarschafts- und Lagebeziehungen nach Kennwert</w:t>
      </w:r>
      <w:r w:rsidR="008D5925">
        <w:t xml:space="preserve"> wird ein iterativer Vorgang angewandt um die Ergebnisse stetig zu verbessern</w:t>
      </w:r>
      <w:r>
        <w:t xml:space="preserve">. Vor der ersten Iteration wird die Qualität der übergebenen Daten, bzw. die Kartenausgangslage überprüft. Das hierbei gewählte Prüfkriterium ist dass die Summe aller Abstände, also die Summe aller Anziehungskräfte, größer als die Summe aller Überschneidung, also die Summe aller Abstoßungskräfte, sein soll (Details der Kräfteberechnung werden später erläutert). Kurzgesagt auf der Karte sollen global höhere Anziehungskräfte als Abstoßungskräfte herrschen. Ist dies nicht der Fall wird der Kennwert für alle Staaten auf die Hälfte skaliert, die Koordinaten der Staaten und dementsprechend sowohl Nachbarschafts- als auch Lagebeziehungen bleiben hierbei unverändert. Dadurch dass die Skalierung auf alle Staaten angewandt </w:t>
      </w:r>
      <w:r>
        <w:lastRenderedPageBreak/>
        <w:t>wird, bleibt die Größe eines Staates relativ zu der Größe der anderen Staaten unverändert. Wie in der Aufgabenstellung ausdrücklich erlaubt wird also nur die numerische Größenordnung nach Bedarf angepasst. Diese Skalierung wird solange durchgeführt bis das genannte Prüfkriterium erfüllt ist.</w:t>
      </w:r>
    </w:p>
    <w:p w:rsidR="008C76AC" w:rsidRDefault="008C76AC" w:rsidP="008C76AC">
      <w:pPr>
        <w:pStyle w:val="AC-TextI"/>
        <w:spacing w:line="360" w:lineRule="auto"/>
      </w:pPr>
      <w:r>
        <w:t>Nach dieser Vorbereitung beginnt die Iterationsschleife. Als Abbruchbedingung gibt es zwei verschiedene Kriterien. Wie für das obige Prüfkriterium werden wieder die Summen der Kräfte voneinander subtrahiert, allerdings wird diesmal auf ein ausgeglichenes Verhältnis kontrolliert. Liegt der Betrag der Subtraktion unter einem bestimmten Toleranz-, bzw. Abweichungswert wird die Karte als qualitativ gut angesehen und das Programm beendet die Schleife. Sollte dieser Toleranzwert nicht erreicht werden schließt die Schleife ab wenn eine maximale Anzahl von Iterationen erreicht wurde. Die beiden Abbruchwerte werden Standardmäßig mit einem Default Wert initialisiert, alternativ können die Werte beim Programmaufruf ebenfalls vom Nutzer als Zusatzparameter angegeben werden.</w:t>
      </w:r>
    </w:p>
    <w:p w:rsidR="008C76AC" w:rsidRDefault="008C76AC" w:rsidP="008C76AC">
      <w:pPr>
        <w:pStyle w:val="AC-TextI"/>
        <w:spacing w:line="360" w:lineRule="auto"/>
      </w:pPr>
      <w:r>
        <w:t xml:space="preserve">Und nun zur Beschreibung der eigentlichen Iteration. Zunächst wird über die Liste alle Staaten iteriert und für jeden Staat die interne Funktion </w:t>
      </w:r>
      <w:r w:rsidR="008637B7">
        <w:t xml:space="preserve">zur Kräfteberechnung </w:t>
      </w:r>
      <w:r>
        <w:t xml:space="preserve">aufgerufen. Die Funktion setzt zunächst die Anziehungs- und Abstoßungskräfte aus der Vorbereitung und eventuellen Voriterationen zurück. Es wird für jeden Nachbarstaat der </w:t>
      </w:r>
      <w:r w:rsidR="00C078F1">
        <w:t xml:space="preserve">relative </w:t>
      </w:r>
      <w:r>
        <w:t xml:space="preserve">Richtungsvektor berechnet und </w:t>
      </w:r>
      <w:r w:rsidR="00C078F1">
        <w:t>normiert ab</w:t>
      </w:r>
      <w:r>
        <w:t xml:space="preserve">gespeichert. Die Länge des Richtungsvektors entspricht dem Abstand der Mittelpunkte des Staates und jeweiligem Nachbar. Mithilfe des Mittelpunktabstands und der Radien der beiden Staaten wird der Kreisrandabstand wie folgt berechnet: </w:t>
      </w:r>
    </w:p>
    <w:p w:rsidR="008C76AC" w:rsidRDefault="008C76AC" w:rsidP="008C76AC">
      <w:pPr>
        <w:pStyle w:val="AC-TextI"/>
        <w:spacing w:line="360" w:lineRule="auto"/>
      </w:pPr>
      <w:r>
        <w:t>Kreisrandabstand = Mittelpunktabstand – Radius des Ausgangsstaats – Radius des Nachbarstaats</w:t>
      </w:r>
    </w:p>
    <w:p w:rsidR="008C76AC" w:rsidRDefault="008C76AC" w:rsidP="008C76AC">
      <w:pPr>
        <w:pStyle w:val="AC-TextI"/>
        <w:spacing w:line="360" w:lineRule="auto"/>
      </w:pPr>
      <w:r>
        <w:t>Der Kreisrandabstand bestimmt sowohl die Art der Kraft (Anziehung oder Abstoßung), als auch die Stärke. Ist das Ergebnis positiv ist ein realer Abstand vorhanden und es handelt sich um Anziehungskraft, ist das Ergebnis negativ überschneiden sich die Kreise und es handelt sich um Abstoßungskraft. Dieser Abstand wird als Stärke des Vektors abgespeichert und beim Anfordern der Koordinaten verrechnet, wodurch eine automatische Umkehrung des Richtungsvektors stattfindet, sollte es ein Vektor mit Abstoßungskraft sein. Für die Qualitätsüberprüfung werden die Vektoren je nach Art der Kraft separat abgespeichert. Der Grenzfall dass der Abstand gleich Null ist muss nicht gesondert behandelt werden da diese Vektoren ohnehin keinen Einfluss auf das Ergebnis haben, Nullvektoren werden daher zusammen mit Anziehungsvektoren abgespeichert.</w:t>
      </w:r>
    </w:p>
    <w:p w:rsidR="008C76AC" w:rsidRDefault="008C76AC" w:rsidP="008C76AC">
      <w:pPr>
        <w:pStyle w:val="AC-TextI"/>
        <w:spacing w:line="360" w:lineRule="auto"/>
      </w:pPr>
      <w:r>
        <w:t xml:space="preserve">Nachdem die Kräfte für alle Staaten berechnet wurde müssen diese Kräfte jeweils auf alle Staaten </w:t>
      </w:r>
      <w:r w:rsidR="008001C6">
        <w:t>angewendet werden</w:t>
      </w:r>
      <w:r>
        <w:t xml:space="preserve">. Hierzu wird nochmals über alle Staaten iteriert und jeweils die interne Funktion </w:t>
      </w:r>
      <w:r w:rsidR="008001C6">
        <w:t xml:space="preserve">zum Anwenden der berechneten Kräfte </w:t>
      </w:r>
      <w:r>
        <w:t>aufgerufen. Die Funktion summiert alle, mit der entsprechenden Stärke und dadurch Polarität verrechneten, X- und Y-Koordinaten der Abstoßungs- und Anziehungsvektoren. Hierbei ist es wichtig zu beachten dass diese Kräfte nur anteilig und in Abhängigkeit der Anzahl der Nachbarn des jeweiligen Staats angewandt werden. Werden die Kräfte lediglich halbiert wird ein Staat mit mehr als einem Nachbar ggf. deutlich höheren Kräften ausgesetzt und die ursprünglichen Lagebeziehungen gehen verloren. Die Summe aller X- und Y-Verschiebungen werden letztlich jeweils auf die Koordinaten des aktuellen Mittelpunkts addiert und es ergibt sich die neue Lage.</w:t>
      </w:r>
    </w:p>
    <w:p w:rsidR="008954A1" w:rsidRDefault="008C76AC" w:rsidP="00F248C5">
      <w:pPr>
        <w:pStyle w:val="AC-TextI"/>
        <w:spacing w:line="360" w:lineRule="auto"/>
      </w:pPr>
      <w:r>
        <w:t>Anschließend wird der D</w:t>
      </w:r>
      <w:r w:rsidR="007A13F1">
        <w:t>arstellung</w:t>
      </w:r>
      <w:r>
        <w:t>sbereich neu ermittelt und die Iteration ist abgeschlossen.</w:t>
      </w:r>
      <w:r w:rsidR="008954A1">
        <w:br w:type="page"/>
      </w:r>
    </w:p>
    <w:p w:rsidR="00E74898" w:rsidRPr="00E610E2" w:rsidRDefault="005B341B" w:rsidP="00E74898">
      <w:pPr>
        <w:pStyle w:val="AC-Titel"/>
        <w:ind w:left="284" w:hanging="284"/>
        <w:rPr>
          <w:lang w:val="en-US"/>
        </w:rPr>
      </w:pPr>
      <w:bookmarkStart w:id="6" w:name="_Toc8988585"/>
      <w:proofErr w:type="spellStart"/>
      <w:r>
        <w:rPr>
          <w:lang w:val="en-US"/>
        </w:rPr>
        <w:lastRenderedPageBreak/>
        <w:t>Programmbeschreibung</w:t>
      </w:r>
      <w:bookmarkEnd w:id="6"/>
      <w:proofErr w:type="spellEnd"/>
    </w:p>
    <w:p w:rsidR="00E610E2" w:rsidRDefault="00E610E2" w:rsidP="00E610E2">
      <w:pPr>
        <w:pStyle w:val="AC-Untertitel"/>
        <w:numPr>
          <w:ilvl w:val="0"/>
          <w:numId w:val="0"/>
        </w:numPr>
        <w:ind w:left="442"/>
        <w:rPr>
          <w:lang w:val="en-GB"/>
        </w:rPr>
      </w:pPr>
    </w:p>
    <w:p w:rsidR="00E74898" w:rsidRDefault="005B341B" w:rsidP="00E74898">
      <w:pPr>
        <w:pStyle w:val="AC-Untertitel"/>
        <w:rPr>
          <w:lang w:val="en-GB"/>
        </w:rPr>
      </w:pPr>
      <w:bookmarkStart w:id="7" w:name="_Toc8988586"/>
      <w:proofErr w:type="spellStart"/>
      <w:r>
        <w:rPr>
          <w:lang w:val="en-GB"/>
        </w:rPr>
        <w:t>Aufbau</w:t>
      </w:r>
      <w:proofErr w:type="spellEnd"/>
      <w:r>
        <w:rPr>
          <w:lang w:val="en-GB"/>
        </w:rPr>
        <w:t xml:space="preserve"> </w:t>
      </w:r>
      <w:proofErr w:type="spellStart"/>
      <w:r>
        <w:rPr>
          <w:lang w:val="en-GB"/>
        </w:rPr>
        <w:t>nach</w:t>
      </w:r>
      <w:proofErr w:type="spellEnd"/>
      <w:r>
        <w:rPr>
          <w:lang w:val="en-GB"/>
        </w:rPr>
        <w:t xml:space="preserve"> EVA-</w:t>
      </w:r>
      <w:proofErr w:type="spellStart"/>
      <w:r>
        <w:rPr>
          <w:lang w:val="en-GB"/>
        </w:rPr>
        <w:t>Prinzip</w:t>
      </w:r>
      <w:bookmarkEnd w:id="7"/>
      <w:proofErr w:type="spellEnd"/>
    </w:p>
    <w:p w:rsidR="008954A1" w:rsidRDefault="008954A1" w:rsidP="00F927C6">
      <w:pPr>
        <w:pStyle w:val="AC-TextI"/>
        <w:spacing w:line="360" w:lineRule="auto"/>
      </w:pPr>
      <w:r>
        <w:t>Der Grundaufbau des Programms verfolgt das Eingabe, Verarbeitung, Ausgabe Prinzip (kurz: EVA). Die Module sind nach der jeweiligen Funktionalität getrennt und werden in der Hauptklasse einzeln durchlaufen.</w:t>
      </w:r>
    </w:p>
    <w:p w:rsidR="0083326C" w:rsidRPr="00527281" w:rsidRDefault="00DF1064" w:rsidP="0083326C">
      <w:pPr>
        <w:pStyle w:val="AC-TextI"/>
        <w:spacing w:line="360" w:lineRule="auto"/>
      </w:pPr>
      <w:r>
        <w:t>Zunächst wird das beim Programmaufruf benötigte Pfadargument an d</w:t>
      </w:r>
      <w:r w:rsidR="00855A7D">
        <w:t>ie</w:t>
      </w:r>
      <w:r w:rsidR="00EE5D83">
        <w:t xml:space="preserve"> </w:t>
      </w:r>
      <w:r w:rsidR="00855A7D">
        <w:t xml:space="preserve">Eingabe-Klasse </w:t>
      </w:r>
      <w:r>
        <w:t xml:space="preserve">zum Einlesen übergeben. Der </w:t>
      </w:r>
      <w:r w:rsidRPr="00855A7D">
        <w:t>Reader</w:t>
      </w:r>
      <w:r>
        <w:t xml:space="preserve"> speichert eine Liste </w:t>
      </w:r>
      <w:r w:rsidR="00855A7D">
        <w:t xml:space="preserve">der Staaten </w:t>
      </w:r>
      <w:r>
        <w:t>und den Namen des Kennwert</w:t>
      </w:r>
      <w:r w:rsidR="009A6470">
        <w:t>e</w:t>
      </w:r>
      <w:r>
        <w:t>s</w:t>
      </w:r>
      <w:r w:rsidR="009A6470">
        <w:t xml:space="preserve"> </w:t>
      </w:r>
      <w:r>
        <w:t xml:space="preserve">ab. Über </w:t>
      </w:r>
      <w:proofErr w:type="spellStart"/>
      <w:r>
        <w:t>get</w:t>
      </w:r>
      <w:proofErr w:type="spellEnd"/>
      <w:r>
        <w:t xml:space="preserve">-Methoden können diese Daten in der </w:t>
      </w:r>
      <w:r w:rsidRPr="00855A7D">
        <w:t>Main</w:t>
      </w:r>
      <w:r w:rsidR="009A6470">
        <w:t>-</w:t>
      </w:r>
      <w:r>
        <w:t xml:space="preserve">Klasse abgerufen </w:t>
      </w:r>
      <w:r w:rsidR="00855A7D">
        <w:t>und nach Bedarf an die anderen Module weitergegeben werden</w:t>
      </w:r>
      <w:r>
        <w:t>.</w:t>
      </w:r>
    </w:p>
    <w:p w:rsidR="0083326C" w:rsidRDefault="0083326C" w:rsidP="0083326C">
      <w:pPr>
        <w:pStyle w:val="AC-TextI"/>
        <w:keepNext/>
        <w:jc w:val="center"/>
      </w:pPr>
      <w:r>
        <w:rPr>
          <w:noProof/>
          <w:lang w:eastAsia="de-DE"/>
        </w:rPr>
        <w:drawing>
          <wp:inline distT="0" distB="0" distL="0" distR="0" wp14:anchorId="171DD471" wp14:editId="6E6BB7C2">
            <wp:extent cx="1800000" cy="208598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rzenskim\Desktop\IHK-Abschluss\Handbuch_in_pdf\Testfile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800000" cy="2085984"/>
                    </a:xfrm>
                    <a:prstGeom prst="rect">
                      <a:avLst/>
                    </a:prstGeom>
                    <a:noFill/>
                    <a:ln>
                      <a:noFill/>
                    </a:ln>
                  </pic:spPr>
                </pic:pic>
              </a:graphicData>
            </a:graphic>
          </wp:inline>
        </w:drawing>
      </w:r>
    </w:p>
    <w:p w:rsidR="0083326C" w:rsidRPr="00DF0CD7" w:rsidRDefault="0083326C" w:rsidP="0083326C">
      <w:pPr>
        <w:pStyle w:val="Figureneu"/>
        <w:jc w:val="center"/>
        <w:rPr>
          <w:lang w:val="de-DE"/>
        </w:rPr>
      </w:pPr>
      <w:bookmarkStart w:id="8" w:name="_Toc8987739"/>
      <w:r w:rsidRPr="00E44CAA">
        <w:rPr>
          <w:lang w:val="de-DE"/>
        </w:rPr>
        <w:t xml:space="preserve">Abbildung </w:t>
      </w:r>
      <w:r>
        <w:fldChar w:fldCharType="begin"/>
      </w:r>
      <w:r w:rsidRPr="0083326C">
        <w:rPr>
          <w:lang w:val="de-DE"/>
        </w:rPr>
        <w:instrText xml:space="preserve"> SEQ Abbildung \* ARABIC  \* MERGEFORMAT  \* MERGEFORMAT </w:instrText>
      </w:r>
      <w:r>
        <w:fldChar w:fldCharType="separate"/>
      </w:r>
      <w:r w:rsidR="00153C61">
        <w:rPr>
          <w:noProof/>
          <w:lang w:val="de-DE"/>
        </w:rPr>
        <w:t>3</w:t>
      </w:r>
      <w:r>
        <w:fldChar w:fldCharType="end"/>
      </w:r>
      <w:r w:rsidRPr="00DF0CD7">
        <w:rPr>
          <w:lang w:val="de-DE"/>
        </w:rPr>
        <w:t xml:space="preserve">: </w:t>
      </w:r>
      <w:r>
        <w:rPr>
          <w:lang w:val="de-DE"/>
        </w:rPr>
        <w:t>Struktogramm des Eingabe-Moduls</w:t>
      </w:r>
      <w:bookmarkEnd w:id="8"/>
    </w:p>
    <w:p w:rsidR="007A13F1" w:rsidRDefault="007A13F1" w:rsidP="00F927C6">
      <w:pPr>
        <w:pStyle w:val="AC-TextI"/>
        <w:spacing w:line="360" w:lineRule="auto"/>
      </w:pPr>
    </w:p>
    <w:p w:rsidR="00216E3C" w:rsidRPr="00527281" w:rsidRDefault="006E5E05" w:rsidP="00216E3C">
      <w:pPr>
        <w:pStyle w:val="AC-TextI"/>
        <w:spacing w:line="360" w:lineRule="auto"/>
      </w:pPr>
      <w:r>
        <w:t xml:space="preserve">Die Informationen der Staaten werden beim Einlesen im Eingabemodul in Objekte der Klasse </w:t>
      </w:r>
      <w:r>
        <w:rPr>
          <w:i/>
        </w:rPr>
        <w:t>Staat</w:t>
      </w:r>
      <w:r>
        <w:t xml:space="preserve"> abgespeichert. </w:t>
      </w:r>
      <w:r w:rsidRPr="00FD1DC5">
        <w:rPr>
          <w:i/>
        </w:rPr>
        <w:t>Staat</w:t>
      </w:r>
      <w:r>
        <w:t xml:space="preserve"> bietet </w:t>
      </w:r>
      <w:r w:rsidR="00FD1DC5">
        <w:t xml:space="preserve">dem Hauptalgorithmus verschiedene </w:t>
      </w:r>
      <w:r>
        <w:t>Methoden</w:t>
      </w:r>
      <w:r w:rsidR="00FD1DC5">
        <w:t xml:space="preserve"> zur Lösung an, darunter vor allem die Kräfteberechnung, Anwendung der Kräfte, Skalierung des Kennwertes bei der Iterationsvorbereitung und verschiedene Getter</w:t>
      </w:r>
      <w:r w:rsidR="00FB22D4">
        <w:t>.</w:t>
      </w:r>
    </w:p>
    <w:p w:rsidR="00216E3C" w:rsidRDefault="00216E3C" w:rsidP="00216E3C">
      <w:pPr>
        <w:pStyle w:val="AC-TextI"/>
        <w:keepNext/>
        <w:jc w:val="center"/>
      </w:pPr>
      <w:r>
        <w:rPr>
          <w:noProof/>
          <w:lang w:eastAsia="de-DE"/>
        </w:rPr>
        <w:drawing>
          <wp:inline distT="0" distB="0" distL="0" distR="0" wp14:anchorId="4C8535C2" wp14:editId="2D6C425F">
            <wp:extent cx="3333750" cy="2635987"/>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rzenskim\Desktop\IHK-Abschluss\Handbuch_in_pdf\Testfile1.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354053" cy="2652041"/>
                    </a:xfrm>
                    <a:prstGeom prst="rect">
                      <a:avLst/>
                    </a:prstGeom>
                    <a:noFill/>
                    <a:ln>
                      <a:noFill/>
                    </a:ln>
                  </pic:spPr>
                </pic:pic>
              </a:graphicData>
            </a:graphic>
          </wp:inline>
        </w:drawing>
      </w:r>
    </w:p>
    <w:p w:rsidR="00216E3C" w:rsidRPr="00DF0CD7" w:rsidRDefault="00216E3C" w:rsidP="00216E3C">
      <w:pPr>
        <w:pStyle w:val="Figureneu"/>
        <w:jc w:val="center"/>
        <w:rPr>
          <w:lang w:val="de-DE"/>
        </w:rPr>
      </w:pPr>
      <w:bookmarkStart w:id="9" w:name="_Toc8987740"/>
      <w:r w:rsidRPr="00E44CAA">
        <w:rPr>
          <w:lang w:val="de-DE"/>
        </w:rPr>
        <w:t xml:space="preserve">Abbildung </w:t>
      </w:r>
      <w:r>
        <w:fldChar w:fldCharType="begin"/>
      </w:r>
      <w:r w:rsidRPr="00153C61">
        <w:rPr>
          <w:lang w:val="de-DE"/>
        </w:rPr>
        <w:instrText xml:space="preserve"> SEQ Abbildung \* ARABIC  \* MERGEFORMAT  \* MERGEFORMAT  \* MERGEFORMAT </w:instrText>
      </w:r>
      <w:r>
        <w:fldChar w:fldCharType="separate"/>
      </w:r>
      <w:r w:rsidR="00153C61">
        <w:rPr>
          <w:noProof/>
          <w:lang w:val="de-DE"/>
        </w:rPr>
        <w:t>4</w:t>
      </w:r>
      <w:r>
        <w:fldChar w:fldCharType="end"/>
      </w:r>
      <w:r w:rsidRPr="00DF0CD7">
        <w:rPr>
          <w:lang w:val="de-DE"/>
        </w:rPr>
        <w:t xml:space="preserve">: </w:t>
      </w:r>
      <w:r w:rsidRPr="00216E3C">
        <w:rPr>
          <w:lang w:val="de-DE"/>
        </w:rPr>
        <w:t>Struktogramm der Staat-Klasse</w:t>
      </w:r>
      <w:bookmarkEnd w:id="9"/>
    </w:p>
    <w:p w:rsidR="00216E3C" w:rsidRPr="00527281" w:rsidRDefault="009E279A" w:rsidP="00216E3C">
      <w:pPr>
        <w:pStyle w:val="AC-TextI"/>
        <w:spacing w:line="360" w:lineRule="auto"/>
      </w:pPr>
      <w:r>
        <w:lastRenderedPageBreak/>
        <w:t xml:space="preserve">Die Kräfte werden in der </w:t>
      </w:r>
      <w:r w:rsidRPr="009E279A">
        <w:rPr>
          <w:i/>
        </w:rPr>
        <w:t>Vektor</w:t>
      </w:r>
      <w:r>
        <w:t>-Klasse gespeichert.</w:t>
      </w:r>
      <w:r w:rsidR="00FD1DC5">
        <w:t xml:space="preserve"> </w:t>
      </w:r>
    </w:p>
    <w:p w:rsidR="00216E3C" w:rsidRDefault="00216E3C" w:rsidP="00216E3C">
      <w:pPr>
        <w:pStyle w:val="AC-TextI"/>
        <w:keepNext/>
        <w:jc w:val="center"/>
      </w:pPr>
      <w:r>
        <w:rPr>
          <w:noProof/>
          <w:lang w:eastAsia="de-DE"/>
        </w:rPr>
        <w:drawing>
          <wp:inline distT="0" distB="0" distL="0" distR="0" wp14:anchorId="31113C2C" wp14:editId="7D3E3F65">
            <wp:extent cx="2564441" cy="1676400"/>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rzenskim\Desktop\IHK-Abschluss\Handbuch_in_pdf\Testfile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75103" cy="1683370"/>
                    </a:xfrm>
                    <a:prstGeom prst="rect">
                      <a:avLst/>
                    </a:prstGeom>
                    <a:noFill/>
                    <a:ln>
                      <a:noFill/>
                    </a:ln>
                  </pic:spPr>
                </pic:pic>
              </a:graphicData>
            </a:graphic>
          </wp:inline>
        </w:drawing>
      </w:r>
    </w:p>
    <w:p w:rsidR="00216E3C" w:rsidRPr="00DF0CD7" w:rsidRDefault="00216E3C" w:rsidP="00216E3C">
      <w:pPr>
        <w:pStyle w:val="Figureneu"/>
        <w:jc w:val="center"/>
        <w:rPr>
          <w:lang w:val="de-DE"/>
        </w:rPr>
      </w:pPr>
      <w:bookmarkStart w:id="10" w:name="_Toc8987741"/>
      <w:r w:rsidRPr="00E44CAA">
        <w:rPr>
          <w:lang w:val="de-DE"/>
        </w:rPr>
        <w:t xml:space="preserve">Abbildung </w:t>
      </w:r>
      <w:r>
        <w:fldChar w:fldCharType="begin"/>
      </w:r>
      <w:r w:rsidRPr="00216E3C">
        <w:rPr>
          <w:lang w:val="de-DE"/>
        </w:rPr>
        <w:instrText xml:space="preserve"> SEQ Abbildung \* ARABIC \* MERGEFORMAT </w:instrText>
      </w:r>
      <w:r>
        <w:fldChar w:fldCharType="separate"/>
      </w:r>
      <w:r w:rsidR="00153C61">
        <w:rPr>
          <w:noProof/>
          <w:lang w:val="de-DE"/>
        </w:rPr>
        <w:t>5</w:t>
      </w:r>
      <w:r>
        <w:fldChar w:fldCharType="end"/>
      </w:r>
      <w:r w:rsidRPr="00DF0CD7">
        <w:rPr>
          <w:lang w:val="de-DE"/>
        </w:rPr>
        <w:t xml:space="preserve">: </w:t>
      </w:r>
      <w:r w:rsidRPr="00216E3C">
        <w:rPr>
          <w:lang w:val="de-DE"/>
        </w:rPr>
        <w:t xml:space="preserve">Struktogramm der </w:t>
      </w:r>
      <w:r>
        <w:rPr>
          <w:lang w:val="de-DE"/>
        </w:rPr>
        <w:t>Vektor</w:t>
      </w:r>
      <w:r w:rsidRPr="00216E3C">
        <w:rPr>
          <w:lang w:val="de-DE"/>
        </w:rPr>
        <w:t>-Klasse</w:t>
      </w:r>
      <w:bookmarkEnd w:id="10"/>
    </w:p>
    <w:p w:rsidR="006E5E05" w:rsidRDefault="006E5E05" w:rsidP="00F927C6">
      <w:pPr>
        <w:pStyle w:val="AC-TextI"/>
        <w:spacing w:line="360" w:lineRule="auto"/>
      </w:pPr>
    </w:p>
    <w:p w:rsidR="00216E3C" w:rsidRPr="00527281" w:rsidRDefault="00496C9B" w:rsidP="00216E3C">
      <w:pPr>
        <w:pStyle w:val="AC-TextI"/>
        <w:spacing w:line="360" w:lineRule="auto"/>
      </w:pPr>
      <w:r>
        <w:t>D</w:t>
      </w:r>
      <w:r w:rsidR="00216E3C">
        <w:t xml:space="preserve">er Hauptalgorithmus </w:t>
      </w:r>
      <w:proofErr w:type="spellStart"/>
      <w:r w:rsidR="00216E3C">
        <w:rPr>
          <w:i/>
        </w:rPr>
        <w:t>Laenderberechnung</w:t>
      </w:r>
      <w:proofErr w:type="spellEnd"/>
      <w:r w:rsidR="00DF1064">
        <w:t xml:space="preserve"> </w:t>
      </w:r>
      <w:r w:rsidR="009A6470">
        <w:t>wird mit der Liste der Staaten instanz</w:t>
      </w:r>
      <w:r w:rsidR="007A13F1">
        <w:t>i</w:t>
      </w:r>
      <w:r w:rsidR="009A6470">
        <w:t xml:space="preserve">iert und über Aufruf eine Methode wird anschließend der Berechnungsalgorithmus ausgeführt. </w:t>
      </w:r>
      <w:r w:rsidR="007A13F1">
        <w:t>Die Staat-Objekte aus der Liste werden iterativ modifiziert und können anschließend wieder über einen Getter abgerufen werden. Außerdem werden noch weitere Werte wie der Darstellungsbereich</w:t>
      </w:r>
      <w:r w:rsidR="00915590">
        <w:t xml:space="preserve"> in Form der mini- und maximalen X und Y-Koordinaten, sowie</w:t>
      </w:r>
      <w:r w:rsidR="007A13F1">
        <w:t xml:space="preserve"> die Anzahl der </w:t>
      </w:r>
      <w:r w:rsidR="00915590">
        <w:t xml:space="preserve">durchlaufenen </w:t>
      </w:r>
      <w:r w:rsidR="007A13F1">
        <w:t>Iterationen</w:t>
      </w:r>
      <w:r w:rsidR="00915590">
        <w:t xml:space="preserve"> gesetzt und zur Verfügung gestellt.</w:t>
      </w:r>
    </w:p>
    <w:p w:rsidR="00216E3C" w:rsidRDefault="00216E3C" w:rsidP="00216E3C">
      <w:pPr>
        <w:pStyle w:val="AC-TextI"/>
        <w:keepNext/>
        <w:jc w:val="center"/>
      </w:pPr>
      <w:r>
        <w:rPr>
          <w:noProof/>
          <w:lang w:eastAsia="de-DE"/>
        </w:rPr>
        <w:drawing>
          <wp:inline distT="0" distB="0" distL="0" distR="0" wp14:anchorId="505CC199" wp14:editId="117BF296">
            <wp:extent cx="3197860" cy="2899394"/>
            <wp:effectExtent l="0" t="0" r="254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rzenskim\Desktop\IHK-Abschluss\Handbuch_in_pdf\Testfile1.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210801" cy="2911128"/>
                    </a:xfrm>
                    <a:prstGeom prst="rect">
                      <a:avLst/>
                    </a:prstGeom>
                    <a:noFill/>
                    <a:ln>
                      <a:noFill/>
                    </a:ln>
                  </pic:spPr>
                </pic:pic>
              </a:graphicData>
            </a:graphic>
          </wp:inline>
        </w:drawing>
      </w:r>
    </w:p>
    <w:p w:rsidR="00216E3C" w:rsidRPr="00DF0CD7" w:rsidRDefault="00216E3C" w:rsidP="00216E3C">
      <w:pPr>
        <w:pStyle w:val="Figureneu"/>
        <w:jc w:val="center"/>
        <w:rPr>
          <w:lang w:val="de-DE"/>
        </w:rPr>
      </w:pPr>
      <w:bookmarkStart w:id="11" w:name="_Toc8987742"/>
      <w:r w:rsidRPr="00E44CAA">
        <w:rPr>
          <w:lang w:val="de-DE"/>
        </w:rPr>
        <w:t xml:space="preserve">Abbildung </w:t>
      </w:r>
      <w:r>
        <w:fldChar w:fldCharType="begin"/>
      </w:r>
      <w:r w:rsidRPr="00216E3C">
        <w:rPr>
          <w:lang w:val="de-DE"/>
        </w:rPr>
        <w:instrText xml:space="preserve"> SEQ Abbildung \* ARABIC \* MERGEFORMAT  \* MERGEFORMAT </w:instrText>
      </w:r>
      <w:r>
        <w:fldChar w:fldCharType="separate"/>
      </w:r>
      <w:r w:rsidR="00153C61">
        <w:rPr>
          <w:noProof/>
          <w:lang w:val="de-DE"/>
        </w:rPr>
        <w:t>6</w:t>
      </w:r>
      <w:r>
        <w:fldChar w:fldCharType="end"/>
      </w:r>
      <w:r w:rsidRPr="00DF0CD7">
        <w:rPr>
          <w:lang w:val="de-DE"/>
        </w:rPr>
        <w:t xml:space="preserve">: </w:t>
      </w:r>
      <w:r w:rsidRPr="00216E3C">
        <w:rPr>
          <w:lang w:val="de-DE"/>
        </w:rPr>
        <w:t xml:space="preserve">Struktogramm der </w:t>
      </w:r>
      <w:proofErr w:type="spellStart"/>
      <w:r>
        <w:rPr>
          <w:lang w:val="de-DE"/>
        </w:rPr>
        <w:t>Laenderberechnung</w:t>
      </w:r>
      <w:proofErr w:type="spellEnd"/>
      <w:r w:rsidRPr="00216E3C">
        <w:rPr>
          <w:lang w:val="de-DE"/>
        </w:rPr>
        <w:t>-Klasse</w:t>
      </w:r>
      <w:bookmarkEnd w:id="11"/>
    </w:p>
    <w:p w:rsidR="007A13F1" w:rsidRDefault="007A13F1" w:rsidP="00F927C6">
      <w:pPr>
        <w:pStyle w:val="AC-TextI"/>
        <w:spacing w:line="360" w:lineRule="auto"/>
      </w:pPr>
    </w:p>
    <w:p w:rsidR="00216E3C" w:rsidRPr="00527281" w:rsidRDefault="009A6470" w:rsidP="00216E3C">
      <w:pPr>
        <w:pStyle w:val="AC-TextI"/>
        <w:spacing w:line="360" w:lineRule="auto"/>
      </w:pPr>
      <w:r>
        <w:t xml:space="preserve">Nach Durchführung der Berechnung wird in </w:t>
      </w:r>
      <w:r w:rsidRPr="009A6470">
        <w:rPr>
          <w:i/>
        </w:rPr>
        <w:t>Main</w:t>
      </w:r>
      <w:r>
        <w:rPr>
          <w:i/>
        </w:rPr>
        <w:t xml:space="preserve"> </w:t>
      </w:r>
      <w:r>
        <w:t xml:space="preserve">ein Objekt der </w:t>
      </w:r>
      <w:r w:rsidRPr="009A6470">
        <w:t>Output</w:t>
      </w:r>
      <w:r>
        <w:t xml:space="preserve">-Klasse </w:t>
      </w:r>
      <w:r w:rsidRPr="009A6470">
        <w:rPr>
          <w:i/>
        </w:rPr>
        <w:t>Writer</w:t>
      </w:r>
      <w:r>
        <w:rPr>
          <w:i/>
        </w:rPr>
        <w:t xml:space="preserve"> </w:t>
      </w:r>
      <w:r w:rsidRPr="009A6470">
        <w:t>er</w:t>
      </w:r>
      <w:r>
        <w:t>stellt u</w:t>
      </w:r>
      <w:r w:rsidR="003B4097">
        <w:t xml:space="preserve">nd das Verarbeitungs-Objekt </w:t>
      </w:r>
      <w:r>
        <w:t xml:space="preserve">übergeben um auf die notwendigen Berechnungsergebnisse und Bedingungen Zugriff zu haben. Im </w:t>
      </w:r>
      <w:r w:rsidR="003B4097">
        <w:t>Ausgabe-Modul</w:t>
      </w:r>
      <w:r>
        <w:rPr>
          <w:i/>
        </w:rPr>
        <w:t xml:space="preserve"> </w:t>
      </w:r>
      <w:r>
        <w:t xml:space="preserve">wird mithilfe dieser Daten und des aus der Aufgabenstellung bekannten </w:t>
      </w:r>
      <w:r w:rsidR="003B4097">
        <w:t>Gerüsts</w:t>
      </w:r>
      <w:r>
        <w:t xml:space="preserve"> die Ausgabedate</w:t>
      </w:r>
      <w:r w:rsidR="003B4097">
        <w:t>i erstellt.</w:t>
      </w:r>
    </w:p>
    <w:p w:rsidR="00216E3C" w:rsidRDefault="00216E3C" w:rsidP="00216E3C">
      <w:pPr>
        <w:pStyle w:val="AC-TextI"/>
        <w:keepNext/>
        <w:jc w:val="center"/>
      </w:pPr>
      <w:r>
        <w:rPr>
          <w:noProof/>
          <w:lang w:eastAsia="de-DE"/>
        </w:rPr>
        <w:lastRenderedPageBreak/>
        <w:drawing>
          <wp:inline distT="0" distB="0" distL="0" distR="0" wp14:anchorId="07A03FB0" wp14:editId="29B8022E">
            <wp:extent cx="2101766" cy="185737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rzenskim\Desktop\IHK-Abschluss\Handbuch_in_pdf\Testfile1.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08875" cy="1863657"/>
                    </a:xfrm>
                    <a:prstGeom prst="rect">
                      <a:avLst/>
                    </a:prstGeom>
                    <a:noFill/>
                    <a:ln>
                      <a:noFill/>
                    </a:ln>
                  </pic:spPr>
                </pic:pic>
              </a:graphicData>
            </a:graphic>
          </wp:inline>
        </w:drawing>
      </w:r>
    </w:p>
    <w:p w:rsidR="00A605CD" w:rsidRPr="00216E3C" w:rsidRDefault="00216E3C" w:rsidP="00216E3C">
      <w:pPr>
        <w:pStyle w:val="Figureneu"/>
        <w:jc w:val="center"/>
        <w:rPr>
          <w:lang w:val="de-DE"/>
        </w:rPr>
      </w:pPr>
      <w:bookmarkStart w:id="12" w:name="_Toc8987743"/>
      <w:r w:rsidRPr="00E44CAA">
        <w:rPr>
          <w:lang w:val="de-DE"/>
        </w:rPr>
        <w:t xml:space="preserve">Abbildung </w:t>
      </w:r>
      <w:r>
        <w:fldChar w:fldCharType="begin"/>
      </w:r>
      <w:r w:rsidRPr="00216E3C">
        <w:rPr>
          <w:lang w:val="de-DE"/>
        </w:rPr>
        <w:instrText xml:space="preserve"> SEQ Abbildung \* ARABIC \* MERGEFORMAT   \* MERGEFORMAT </w:instrText>
      </w:r>
      <w:r>
        <w:fldChar w:fldCharType="separate"/>
      </w:r>
      <w:r w:rsidR="00153C61">
        <w:rPr>
          <w:noProof/>
          <w:lang w:val="de-DE"/>
        </w:rPr>
        <w:t>7</w:t>
      </w:r>
      <w:r>
        <w:fldChar w:fldCharType="end"/>
      </w:r>
      <w:r w:rsidRPr="00DF0CD7">
        <w:rPr>
          <w:lang w:val="de-DE"/>
        </w:rPr>
        <w:t xml:space="preserve">: </w:t>
      </w:r>
      <w:r w:rsidRPr="00216E3C">
        <w:rPr>
          <w:lang w:val="de-DE"/>
        </w:rPr>
        <w:t xml:space="preserve">Struktogramm </w:t>
      </w:r>
      <w:r>
        <w:rPr>
          <w:lang w:val="de-DE"/>
        </w:rPr>
        <w:t>des Ausgabe-Moduls</w:t>
      </w:r>
      <w:bookmarkEnd w:id="12"/>
    </w:p>
    <w:p w:rsidR="000158BC" w:rsidRDefault="000158BC" w:rsidP="00E74898">
      <w:pPr>
        <w:pStyle w:val="AC-TextI"/>
      </w:pPr>
    </w:p>
    <w:p w:rsidR="0072368C" w:rsidRPr="00527281" w:rsidRDefault="004E768D" w:rsidP="0072368C">
      <w:pPr>
        <w:pStyle w:val="AC-TextI"/>
        <w:spacing w:line="360" w:lineRule="auto"/>
      </w:pPr>
      <w:r>
        <w:t xml:space="preserve">Zusätzlich gibt es noch eine </w:t>
      </w:r>
      <w:r w:rsidRPr="004E768D">
        <w:rPr>
          <w:i/>
        </w:rPr>
        <w:t>Feedback</w:t>
      </w:r>
      <w:r>
        <w:rPr>
          <w:i/>
        </w:rPr>
        <w:t>-</w:t>
      </w:r>
      <w:r>
        <w:t>Klasse die dem Nutzer über die Kommandozeilenschnittstelle Informationen wie Hilfestellung, Fehlermeldungen und Er</w:t>
      </w:r>
      <w:r w:rsidR="003B0A2B">
        <w:t>gebnis-</w:t>
      </w:r>
      <w:r>
        <w:t>Informationen zurückgibt.</w:t>
      </w:r>
    </w:p>
    <w:p w:rsidR="0072368C" w:rsidRDefault="0072368C" w:rsidP="0072368C">
      <w:pPr>
        <w:pStyle w:val="AC-TextI"/>
        <w:keepNext/>
        <w:jc w:val="center"/>
      </w:pPr>
      <w:r>
        <w:rPr>
          <w:noProof/>
          <w:lang w:eastAsia="de-DE"/>
        </w:rPr>
        <w:drawing>
          <wp:inline distT="0" distB="0" distL="0" distR="0" wp14:anchorId="5E6642EB" wp14:editId="1422175A">
            <wp:extent cx="6230703" cy="178117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rzenskim\Desktop\IHK-Abschluss\Handbuch_in_pdf\Testfile1.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276044" cy="1794137"/>
                    </a:xfrm>
                    <a:prstGeom prst="rect">
                      <a:avLst/>
                    </a:prstGeom>
                    <a:noFill/>
                    <a:ln>
                      <a:noFill/>
                    </a:ln>
                  </pic:spPr>
                </pic:pic>
              </a:graphicData>
            </a:graphic>
          </wp:inline>
        </w:drawing>
      </w:r>
    </w:p>
    <w:p w:rsidR="0072368C" w:rsidRPr="00216E3C" w:rsidRDefault="0072368C" w:rsidP="0072368C">
      <w:pPr>
        <w:pStyle w:val="Figureneu"/>
        <w:jc w:val="center"/>
        <w:rPr>
          <w:lang w:val="de-DE"/>
        </w:rPr>
      </w:pPr>
      <w:bookmarkStart w:id="13" w:name="_Toc8987744"/>
      <w:r w:rsidRPr="00E44CAA">
        <w:rPr>
          <w:lang w:val="de-DE"/>
        </w:rPr>
        <w:t xml:space="preserve">Abbildung </w:t>
      </w:r>
      <w:r>
        <w:fldChar w:fldCharType="begin"/>
      </w:r>
      <w:r w:rsidRPr="0072368C">
        <w:rPr>
          <w:lang w:val="de-DE"/>
        </w:rPr>
        <w:instrText xml:space="preserve"> SEQ Abbildung \* ARABIC \* MERGEFORMAT    \* MERGEFORMAT </w:instrText>
      </w:r>
      <w:r>
        <w:fldChar w:fldCharType="separate"/>
      </w:r>
      <w:r w:rsidR="00153C61">
        <w:rPr>
          <w:noProof/>
          <w:lang w:val="de-DE"/>
        </w:rPr>
        <w:t>8</w:t>
      </w:r>
      <w:r>
        <w:fldChar w:fldCharType="end"/>
      </w:r>
      <w:r w:rsidRPr="00DF0CD7">
        <w:rPr>
          <w:lang w:val="de-DE"/>
        </w:rPr>
        <w:t xml:space="preserve">: </w:t>
      </w:r>
      <w:r w:rsidRPr="00216E3C">
        <w:rPr>
          <w:lang w:val="de-DE"/>
        </w:rPr>
        <w:t xml:space="preserve">Struktogramm </w:t>
      </w:r>
      <w:r>
        <w:rPr>
          <w:lang w:val="de-DE"/>
        </w:rPr>
        <w:t>de</w:t>
      </w:r>
      <w:r>
        <w:rPr>
          <w:lang w:val="de-DE"/>
        </w:rPr>
        <w:t>r</w:t>
      </w:r>
      <w:r>
        <w:rPr>
          <w:lang w:val="de-DE"/>
        </w:rPr>
        <w:t xml:space="preserve"> </w:t>
      </w:r>
      <w:r>
        <w:rPr>
          <w:lang w:val="de-DE"/>
        </w:rPr>
        <w:t>Feedback</w:t>
      </w:r>
      <w:r>
        <w:rPr>
          <w:lang w:val="de-DE"/>
        </w:rPr>
        <w:t>-</w:t>
      </w:r>
      <w:r>
        <w:rPr>
          <w:lang w:val="de-DE"/>
        </w:rPr>
        <w:t>Klasse</w:t>
      </w:r>
      <w:bookmarkEnd w:id="13"/>
    </w:p>
    <w:p w:rsidR="00087A7E" w:rsidRDefault="00087A7E">
      <w:pPr>
        <w:spacing w:line="259" w:lineRule="auto"/>
        <w:rPr>
          <w:rFonts w:ascii="Arial Narrow" w:hAnsi="Arial Narrow"/>
          <w:b/>
          <w:sz w:val="20"/>
          <w:szCs w:val="20"/>
        </w:rPr>
      </w:pPr>
      <w:r>
        <w:rPr>
          <w:b/>
          <w:sz w:val="20"/>
          <w:szCs w:val="20"/>
        </w:rPr>
        <w:br w:type="page"/>
      </w:r>
    </w:p>
    <w:p w:rsidR="00087A7E" w:rsidRPr="00527281" w:rsidRDefault="00417D97" w:rsidP="00087A7E">
      <w:pPr>
        <w:pStyle w:val="AC-TextI"/>
        <w:spacing w:line="360" w:lineRule="auto"/>
      </w:pPr>
      <w:r w:rsidRPr="00216E3C">
        <w:lastRenderedPageBreak/>
        <w:t>Die Gesamtstruktur des Programmes sieht wie folgt aus:</w:t>
      </w:r>
    </w:p>
    <w:p w:rsidR="00087A7E" w:rsidRDefault="00087A7E" w:rsidP="00087A7E">
      <w:pPr>
        <w:pStyle w:val="AC-TextI"/>
        <w:keepNext/>
        <w:jc w:val="center"/>
      </w:pPr>
      <w:r>
        <w:rPr>
          <w:noProof/>
          <w:lang w:eastAsia="de-DE"/>
        </w:rPr>
        <w:drawing>
          <wp:anchor distT="0" distB="0" distL="114300" distR="114300" simplePos="0" relativeHeight="251660288" behindDoc="1" locked="0" layoutInCell="1" allowOverlap="1">
            <wp:simplePos x="0" y="0"/>
            <wp:positionH relativeFrom="margin">
              <wp:align>center</wp:align>
            </wp:positionH>
            <wp:positionV relativeFrom="paragraph">
              <wp:posOffset>638175</wp:posOffset>
            </wp:positionV>
            <wp:extent cx="7512685" cy="6724650"/>
            <wp:effectExtent l="0" t="6032" r="6032" b="6033"/>
            <wp:wrapTight wrapText="bothSides">
              <wp:wrapPolygon edited="0">
                <wp:start x="21617" y="19"/>
                <wp:lineTo x="37" y="19"/>
                <wp:lineTo x="37" y="21558"/>
                <wp:lineTo x="21617" y="21558"/>
                <wp:lineTo x="21617" y="19"/>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rzenskim\Desktop\IHK-Abschluss\Handbuch_in_pdf\Testfile1.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rot="16200000">
                      <a:off x="0" y="0"/>
                      <a:ext cx="7512685" cy="6724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7A7E" w:rsidRPr="00087A7E" w:rsidRDefault="00087A7E" w:rsidP="00087A7E">
      <w:pPr>
        <w:pStyle w:val="Figureneu"/>
        <w:jc w:val="center"/>
        <w:rPr>
          <w:lang w:val="de-DE"/>
        </w:rPr>
      </w:pPr>
      <w:bookmarkStart w:id="14" w:name="_Toc8987745"/>
      <w:r w:rsidRPr="00E44CAA">
        <w:rPr>
          <w:lang w:val="de-DE"/>
        </w:rPr>
        <w:t xml:space="preserve">Abbildung </w:t>
      </w:r>
      <w:r>
        <w:fldChar w:fldCharType="begin"/>
      </w:r>
      <w:r w:rsidRPr="00087A7E">
        <w:rPr>
          <w:lang w:val="de-DE"/>
        </w:rPr>
        <w:instrText xml:space="preserve"> SEQ Abbildung \* ARABIC \* MERGEFORMAT   \* MERGEFORMAT </w:instrText>
      </w:r>
      <w:r>
        <w:fldChar w:fldCharType="separate"/>
      </w:r>
      <w:r w:rsidR="00153C61">
        <w:rPr>
          <w:noProof/>
          <w:lang w:val="de-DE"/>
        </w:rPr>
        <w:t>9</w:t>
      </w:r>
      <w:r>
        <w:fldChar w:fldCharType="end"/>
      </w:r>
      <w:r w:rsidRPr="00DF0CD7">
        <w:rPr>
          <w:lang w:val="de-DE"/>
        </w:rPr>
        <w:t xml:space="preserve">: </w:t>
      </w:r>
      <w:r>
        <w:rPr>
          <w:lang w:val="de-DE"/>
        </w:rPr>
        <w:t>Klassenstruktur im Überblick</w:t>
      </w:r>
      <w:bookmarkEnd w:id="14"/>
    </w:p>
    <w:p w:rsidR="00417D97" w:rsidRDefault="00417D97" w:rsidP="00E74898">
      <w:pPr>
        <w:pStyle w:val="AC-TextI"/>
      </w:pPr>
      <w:bookmarkStart w:id="15" w:name="_GoBack"/>
      <w:bookmarkEnd w:id="15"/>
    </w:p>
    <w:p w:rsidR="005B341B" w:rsidRPr="00151868" w:rsidRDefault="005B341B" w:rsidP="005B341B">
      <w:pPr>
        <w:pStyle w:val="AC-Untertitel"/>
      </w:pPr>
      <w:bookmarkStart w:id="16" w:name="_Toc8988587"/>
      <w:r w:rsidRPr="00151868">
        <w:lastRenderedPageBreak/>
        <w:t>Formale Beschreibung des Algorithmus</w:t>
      </w:r>
      <w:bookmarkEnd w:id="16"/>
    </w:p>
    <w:p w:rsidR="0001465B" w:rsidRDefault="005F12B4" w:rsidP="0001465B">
      <w:pPr>
        <w:pStyle w:val="AC-TextI"/>
        <w:spacing w:line="360" w:lineRule="auto"/>
      </w:pPr>
      <w:r>
        <w:t xml:space="preserve">Im Folgenden werden die Wesentlichen Methoden anhand von </w:t>
      </w:r>
      <w:proofErr w:type="spellStart"/>
      <w:r w:rsidRPr="005F12B4">
        <w:t>Nassi</w:t>
      </w:r>
      <w:proofErr w:type="spellEnd"/>
      <w:r w:rsidRPr="005F12B4">
        <w:t>-</w:t>
      </w:r>
      <w:proofErr w:type="spellStart"/>
      <w:r w:rsidRPr="005F12B4">
        <w:t>Shneiderman</w:t>
      </w:r>
      <w:proofErr w:type="spellEnd"/>
      <w:r>
        <w:t>-Diagrammen vorgestellt</w:t>
      </w:r>
      <w:r w:rsidR="0001465B">
        <w:t>.</w:t>
      </w:r>
    </w:p>
    <w:p w:rsidR="0001465B" w:rsidRPr="00527281" w:rsidRDefault="0001465B" w:rsidP="0001465B">
      <w:pPr>
        <w:pStyle w:val="AC-TextI"/>
        <w:spacing w:line="360" w:lineRule="auto"/>
      </w:pPr>
      <w:r>
        <w:t>Die Methode welche die Iterationen verwaltet, mit Vorbereitung auf erste Iteration.</w:t>
      </w:r>
    </w:p>
    <w:p w:rsidR="0001465B" w:rsidRDefault="0001465B" w:rsidP="0001465B">
      <w:pPr>
        <w:pStyle w:val="AC-TextI"/>
        <w:keepNext/>
        <w:jc w:val="center"/>
      </w:pPr>
      <w:r>
        <w:rPr>
          <w:noProof/>
          <w:lang w:eastAsia="de-DE"/>
        </w:rPr>
        <w:drawing>
          <wp:inline distT="0" distB="0" distL="0" distR="0" wp14:anchorId="059254F3" wp14:editId="59D18F65">
            <wp:extent cx="4166818" cy="327660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rzenskim\Desktop\IHK-Abschluss\Handbuch_in_pdf\Testfile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179603" cy="3286653"/>
                    </a:xfrm>
                    <a:prstGeom prst="rect">
                      <a:avLst/>
                    </a:prstGeom>
                    <a:noFill/>
                    <a:ln>
                      <a:noFill/>
                    </a:ln>
                  </pic:spPr>
                </pic:pic>
              </a:graphicData>
            </a:graphic>
          </wp:inline>
        </w:drawing>
      </w:r>
    </w:p>
    <w:p w:rsidR="0001465B" w:rsidRPr="00216E3C" w:rsidRDefault="0001465B" w:rsidP="0001465B">
      <w:pPr>
        <w:pStyle w:val="Figureneu"/>
        <w:jc w:val="center"/>
        <w:rPr>
          <w:lang w:val="de-DE"/>
        </w:rPr>
      </w:pPr>
      <w:bookmarkStart w:id="17" w:name="_Toc8987746"/>
      <w:r w:rsidRPr="00E44CAA">
        <w:rPr>
          <w:lang w:val="de-DE"/>
        </w:rPr>
        <w:t xml:space="preserve">Abbildung </w:t>
      </w:r>
      <w:r>
        <w:fldChar w:fldCharType="begin"/>
      </w:r>
      <w:r w:rsidRPr="0001465B">
        <w:rPr>
          <w:lang w:val="de-DE"/>
        </w:rPr>
        <w:instrText xml:space="preserve"> SEQ Abbildung \* ARABIC \* MERGEFORMAT  \* MERGEFORMAT </w:instrText>
      </w:r>
      <w:r>
        <w:fldChar w:fldCharType="separate"/>
      </w:r>
      <w:r w:rsidR="00153C61">
        <w:rPr>
          <w:noProof/>
          <w:lang w:val="de-DE"/>
        </w:rPr>
        <w:t>10</w:t>
      </w:r>
      <w:r>
        <w:fldChar w:fldCharType="end"/>
      </w:r>
      <w:r w:rsidRPr="00DF0CD7">
        <w:rPr>
          <w:lang w:val="de-DE"/>
        </w:rPr>
        <w:t xml:space="preserve">: </w:t>
      </w:r>
      <w:r w:rsidR="001473DA">
        <w:rPr>
          <w:lang w:val="de-DE"/>
        </w:rPr>
        <w:t>NS-D</w:t>
      </w:r>
      <w:r>
        <w:rPr>
          <w:lang w:val="de-DE"/>
        </w:rPr>
        <w:t xml:space="preserve">iagramm von </w:t>
      </w:r>
      <w:proofErr w:type="spellStart"/>
      <w:r>
        <w:rPr>
          <w:lang w:val="de-DE"/>
        </w:rPr>
        <w:t>berechneKartenDarstellung</w:t>
      </w:r>
      <w:bookmarkEnd w:id="17"/>
      <w:proofErr w:type="spellEnd"/>
    </w:p>
    <w:p w:rsidR="0001465B" w:rsidRDefault="0001465B" w:rsidP="008C76AC">
      <w:pPr>
        <w:pStyle w:val="AC-TextI"/>
        <w:spacing w:line="360" w:lineRule="auto"/>
      </w:pPr>
    </w:p>
    <w:p w:rsidR="0001465B" w:rsidRPr="00527281" w:rsidRDefault="0001465B" w:rsidP="0001465B">
      <w:pPr>
        <w:pStyle w:val="AC-TextI"/>
        <w:spacing w:line="360" w:lineRule="auto"/>
      </w:pPr>
      <w:r>
        <w:t>Die Methode zum Berechnen der Kräfte.</w:t>
      </w:r>
    </w:p>
    <w:p w:rsidR="0001465B" w:rsidRDefault="0001465B" w:rsidP="0001465B">
      <w:pPr>
        <w:pStyle w:val="AC-TextI"/>
        <w:keepNext/>
        <w:jc w:val="center"/>
      </w:pPr>
      <w:r>
        <w:rPr>
          <w:noProof/>
          <w:lang w:eastAsia="de-DE"/>
        </w:rPr>
        <w:drawing>
          <wp:inline distT="0" distB="0" distL="0" distR="0" wp14:anchorId="6D353770" wp14:editId="2D9CA77E">
            <wp:extent cx="4179603" cy="314401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rzenskim\Desktop\IHK-Abschluss\Handbuch_in_pdf\Testfile1.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179603" cy="3144015"/>
                    </a:xfrm>
                    <a:prstGeom prst="rect">
                      <a:avLst/>
                    </a:prstGeom>
                    <a:noFill/>
                    <a:ln>
                      <a:noFill/>
                    </a:ln>
                  </pic:spPr>
                </pic:pic>
              </a:graphicData>
            </a:graphic>
          </wp:inline>
        </w:drawing>
      </w:r>
    </w:p>
    <w:p w:rsidR="0001465B" w:rsidRPr="00216E3C" w:rsidRDefault="0001465B" w:rsidP="0001465B">
      <w:pPr>
        <w:pStyle w:val="Figureneu"/>
        <w:jc w:val="center"/>
        <w:rPr>
          <w:lang w:val="de-DE"/>
        </w:rPr>
      </w:pPr>
      <w:bookmarkStart w:id="18" w:name="_Toc8987747"/>
      <w:r w:rsidRPr="00E44CAA">
        <w:rPr>
          <w:lang w:val="de-DE"/>
        </w:rPr>
        <w:t xml:space="preserve">Abbildung </w:t>
      </w:r>
      <w:r>
        <w:fldChar w:fldCharType="begin"/>
      </w:r>
      <w:r w:rsidRPr="0001465B">
        <w:rPr>
          <w:lang w:val="de-DE"/>
        </w:rPr>
        <w:instrText xml:space="preserve"> SEQ Abbildung \* ARABIC \* MERGEFORMAT \* MERGEFORMAT </w:instrText>
      </w:r>
      <w:r>
        <w:fldChar w:fldCharType="separate"/>
      </w:r>
      <w:r w:rsidR="00153C61">
        <w:rPr>
          <w:noProof/>
          <w:lang w:val="de-DE"/>
        </w:rPr>
        <w:t>11</w:t>
      </w:r>
      <w:r>
        <w:fldChar w:fldCharType="end"/>
      </w:r>
      <w:r w:rsidRPr="00DF0CD7">
        <w:rPr>
          <w:lang w:val="de-DE"/>
        </w:rPr>
        <w:t xml:space="preserve">: </w:t>
      </w:r>
      <w:r w:rsidR="001473DA">
        <w:rPr>
          <w:lang w:val="de-DE"/>
        </w:rPr>
        <w:t>NS-D</w:t>
      </w:r>
      <w:r>
        <w:rPr>
          <w:lang w:val="de-DE"/>
        </w:rPr>
        <w:t xml:space="preserve">iagramm </w:t>
      </w:r>
      <w:r>
        <w:rPr>
          <w:lang w:val="de-DE"/>
        </w:rPr>
        <w:t xml:space="preserve">von </w:t>
      </w:r>
      <w:proofErr w:type="spellStart"/>
      <w:r>
        <w:rPr>
          <w:lang w:val="de-DE"/>
        </w:rPr>
        <w:t>berechneKraft</w:t>
      </w:r>
      <w:bookmarkEnd w:id="18"/>
      <w:proofErr w:type="spellEnd"/>
    </w:p>
    <w:p w:rsidR="0001465B" w:rsidRPr="00527281" w:rsidRDefault="0001465B" w:rsidP="0001465B">
      <w:pPr>
        <w:pStyle w:val="AC-TextI"/>
        <w:spacing w:line="360" w:lineRule="auto"/>
      </w:pPr>
      <w:r>
        <w:lastRenderedPageBreak/>
        <w:t>Die Methode der einzelnen Iteration.</w:t>
      </w:r>
    </w:p>
    <w:p w:rsidR="0001465B" w:rsidRDefault="0001465B" w:rsidP="0001465B">
      <w:pPr>
        <w:pStyle w:val="AC-TextI"/>
        <w:keepNext/>
        <w:jc w:val="center"/>
      </w:pPr>
      <w:r>
        <w:rPr>
          <w:noProof/>
          <w:lang w:eastAsia="de-DE"/>
        </w:rPr>
        <w:drawing>
          <wp:inline distT="0" distB="0" distL="0" distR="0" wp14:anchorId="43A54F32" wp14:editId="37DBFBB8">
            <wp:extent cx="4179603" cy="1335672"/>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rzenskim\Desktop\IHK-Abschluss\Handbuch_in_pdf\Testfile1.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179603" cy="1335672"/>
                    </a:xfrm>
                    <a:prstGeom prst="rect">
                      <a:avLst/>
                    </a:prstGeom>
                    <a:noFill/>
                    <a:ln>
                      <a:noFill/>
                    </a:ln>
                  </pic:spPr>
                </pic:pic>
              </a:graphicData>
            </a:graphic>
          </wp:inline>
        </w:drawing>
      </w:r>
    </w:p>
    <w:p w:rsidR="0001465B" w:rsidRPr="00216E3C" w:rsidRDefault="0001465B" w:rsidP="0001465B">
      <w:pPr>
        <w:pStyle w:val="Figureneu"/>
        <w:jc w:val="center"/>
        <w:rPr>
          <w:lang w:val="de-DE"/>
        </w:rPr>
      </w:pPr>
      <w:bookmarkStart w:id="19" w:name="_Toc8987748"/>
      <w:r w:rsidRPr="00E44CAA">
        <w:rPr>
          <w:lang w:val="de-DE"/>
        </w:rPr>
        <w:t xml:space="preserve">Abbildung </w:t>
      </w:r>
      <w:r w:rsidR="001473DA">
        <w:fldChar w:fldCharType="begin"/>
      </w:r>
      <w:r w:rsidR="001473DA" w:rsidRPr="001473DA">
        <w:rPr>
          <w:lang w:val="de-DE"/>
        </w:rPr>
        <w:instrText xml:space="preserve"> SEQ Abbildung \* ARABIC \* MERGEFORMAT \* MERGEFORMAT </w:instrText>
      </w:r>
      <w:r w:rsidR="001473DA">
        <w:fldChar w:fldCharType="separate"/>
      </w:r>
      <w:r w:rsidR="00153C61">
        <w:rPr>
          <w:noProof/>
          <w:lang w:val="de-DE"/>
        </w:rPr>
        <w:t>12</w:t>
      </w:r>
      <w:r w:rsidR="001473DA">
        <w:fldChar w:fldCharType="end"/>
      </w:r>
      <w:r w:rsidRPr="00DF0CD7">
        <w:rPr>
          <w:lang w:val="de-DE"/>
        </w:rPr>
        <w:t xml:space="preserve">: </w:t>
      </w:r>
      <w:r>
        <w:rPr>
          <w:lang w:val="de-DE"/>
        </w:rPr>
        <w:t>NS-</w:t>
      </w:r>
      <w:r w:rsidR="001473DA">
        <w:rPr>
          <w:lang w:val="de-DE"/>
        </w:rPr>
        <w:t>D</w:t>
      </w:r>
      <w:r>
        <w:rPr>
          <w:lang w:val="de-DE"/>
        </w:rPr>
        <w:t xml:space="preserve">iagramm von </w:t>
      </w:r>
      <w:proofErr w:type="spellStart"/>
      <w:r>
        <w:rPr>
          <w:lang w:val="de-DE"/>
        </w:rPr>
        <w:t>berechne</w:t>
      </w:r>
      <w:r>
        <w:rPr>
          <w:lang w:val="de-DE"/>
        </w:rPr>
        <w:t>Iteration</w:t>
      </w:r>
      <w:bookmarkEnd w:id="19"/>
      <w:proofErr w:type="spellEnd"/>
    </w:p>
    <w:p w:rsidR="0001465B" w:rsidRDefault="0001465B" w:rsidP="008C76AC">
      <w:pPr>
        <w:pStyle w:val="AC-TextI"/>
        <w:spacing w:line="360" w:lineRule="auto"/>
      </w:pPr>
    </w:p>
    <w:p w:rsidR="001473DA" w:rsidRPr="00527281" w:rsidRDefault="001473DA" w:rsidP="001473DA">
      <w:pPr>
        <w:pStyle w:val="AC-TextI"/>
        <w:spacing w:line="360" w:lineRule="auto"/>
      </w:pPr>
      <w:r>
        <w:t>Die Methode zum Anwenden der Kräfte.</w:t>
      </w:r>
    </w:p>
    <w:p w:rsidR="001473DA" w:rsidRDefault="001473DA" w:rsidP="001473DA">
      <w:pPr>
        <w:pStyle w:val="AC-TextI"/>
        <w:keepNext/>
        <w:jc w:val="center"/>
      </w:pPr>
      <w:r>
        <w:rPr>
          <w:noProof/>
          <w:lang w:eastAsia="de-DE"/>
        </w:rPr>
        <w:drawing>
          <wp:inline distT="0" distB="0" distL="0" distR="0" wp14:anchorId="16D16403" wp14:editId="79F6826E">
            <wp:extent cx="4220240" cy="2457450"/>
            <wp:effectExtent l="0" t="0" r="889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rzenskim\Desktop\IHK-Abschluss\Handbuch_in_pdf\Testfile1.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240949" cy="2469509"/>
                    </a:xfrm>
                    <a:prstGeom prst="rect">
                      <a:avLst/>
                    </a:prstGeom>
                    <a:noFill/>
                    <a:ln>
                      <a:noFill/>
                    </a:ln>
                  </pic:spPr>
                </pic:pic>
              </a:graphicData>
            </a:graphic>
          </wp:inline>
        </w:drawing>
      </w:r>
    </w:p>
    <w:p w:rsidR="001473DA" w:rsidRPr="00216E3C" w:rsidRDefault="001473DA" w:rsidP="001473DA">
      <w:pPr>
        <w:pStyle w:val="Figureneu"/>
        <w:jc w:val="center"/>
        <w:rPr>
          <w:lang w:val="de-DE"/>
        </w:rPr>
      </w:pPr>
      <w:bookmarkStart w:id="20" w:name="_Toc8987749"/>
      <w:r w:rsidRPr="00E44CAA">
        <w:rPr>
          <w:lang w:val="de-DE"/>
        </w:rPr>
        <w:t xml:space="preserve">Abbildung </w:t>
      </w:r>
      <w:r>
        <w:fldChar w:fldCharType="begin"/>
      </w:r>
      <w:r w:rsidRPr="0001465B">
        <w:rPr>
          <w:lang w:val="de-DE"/>
        </w:rPr>
        <w:instrText xml:space="preserve"> SEQ Abbildung \* ARABIC \* MERGEFORMAT \* MERGEFORMAT </w:instrText>
      </w:r>
      <w:r>
        <w:fldChar w:fldCharType="separate"/>
      </w:r>
      <w:r w:rsidR="00153C61">
        <w:rPr>
          <w:noProof/>
          <w:lang w:val="de-DE"/>
        </w:rPr>
        <w:t>13</w:t>
      </w:r>
      <w:r>
        <w:fldChar w:fldCharType="end"/>
      </w:r>
      <w:r w:rsidRPr="00DF0CD7">
        <w:rPr>
          <w:lang w:val="de-DE"/>
        </w:rPr>
        <w:t xml:space="preserve">: </w:t>
      </w:r>
      <w:r>
        <w:rPr>
          <w:lang w:val="de-DE"/>
        </w:rPr>
        <w:t>NS-</w:t>
      </w:r>
      <w:r>
        <w:rPr>
          <w:lang w:val="de-DE"/>
        </w:rPr>
        <w:t>D</w:t>
      </w:r>
      <w:r>
        <w:rPr>
          <w:lang w:val="de-DE"/>
        </w:rPr>
        <w:t xml:space="preserve">iagramm von </w:t>
      </w:r>
      <w:proofErr w:type="spellStart"/>
      <w:r>
        <w:rPr>
          <w:lang w:val="de-DE"/>
        </w:rPr>
        <w:t>kraefteAnwenden</w:t>
      </w:r>
      <w:bookmarkEnd w:id="20"/>
      <w:proofErr w:type="spellEnd"/>
    </w:p>
    <w:p w:rsidR="001473DA" w:rsidRDefault="001473DA">
      <w:pPr>
        <w:spacing w:line="259" w:lineRule="auto"/>
        <w:rPr>
          <w:rFonts w:ascii="Arial Narrow" w:hAnsi="Arial Narrow"/>
          <w:szCs w:val="28"/>
        </w:rPr>
      </w:pPr>
      <w:r>
        <w:br w:type="page"/>
      </w:r>
    </w:p>
    <w:p w:rsidR="001473DA" w:rsidRDefault="001473DA" w:rsidP="00151868">
      <w:pPr>
        <w:pStyle w:val="AC-TextI"/>
        <w:tabs>
          <w:tab w:val="left" w:pos="6420"/>
        </w:tabs>
        <w:spacing w:line="360" w:lineRule="auto"/>
      </w:pPr>
      <w:r>
        <w:lastRenderedPageBreak/>
        <w:t>Die Methode zur Berechnung des Darstellungsbereichs jeder Iteration.</w:t>
      </w:r>
      <w:r w:rsidR="00151868">
        <w:tab/>
      </w:r>
    </w:p>
    <w:p w:rsidR="00151868" w:rsidRPr="00527281" w:rsidRDefault="00151868" w:rsidP="00151868">
      <w:pPr>
        <w:pStyle w:val="AC-TextI"/>
        <w:tabs>
          <w:tab w:val="left" w:pos="6420"/>
        </w:tabs>
        <w:spacing w:line="360" w:lineRule="auto"/>
      </w:pPr>
    </w:p>
    <w:p w:rsidR="001473DA" w:rsidRDefault="001473DA" w:rsidP="001473DA">
      <w:pPr>
        <w:pStyle w:val="AC-TextI"/>
        <w:keepNext/>
        <w:jc w:val="center"/>
      </w:pPr>
      <w:r>
        <w:rPr>
          <w:noProof/>
          <w:lang w:eastAsia="de-DE"/>
        </w:rPr>
        <w:drawing>
          <wp:inline distT="0" distB="0" distL="0" distR="0" wp14:anchorId="36BD8137" wp14:editId="1F12E6E3">
            <wp:extent cx="4280005" cy="5486400"/>
            <wp:effectExtent l="0" t="0" r="635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rzenskim\Desktop\IHK-Abschluss\Handbuch_in_pdf\Testfile1.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295018" cy="5505645"/>
                    </a:xfrm>
                    <a:prstGeom prst="rect">
                      <a:avLst/>
                    </a:prstGeom>
                    <a:noFill/>
                    <a:ln>
                      <a:noFill/>
                    </a:ln>
                  </pic:spPr>
                </pic:pic>
              </a:graphicData>
            </a:graphic>
          </wp:inline>
        </w:drawing>
      </w:r>
    </w:p>
    <w:p w:rsidR="001473DA" w:rsidRPr="00216E3C" w:rsidRDefault="001473DA" w:rsidP="001473DA">
      <w:pPr>
        <w:pStyle w:val="Figureneu"/>
        <w:jc w:val="center"/>
        <w:rPr>
          <w:lang w:val="de-DE"/>
        </w:rPr>
      </w:pPr>
      <w:bookmarkStart w:id="21" w:name="_Toc8987750"/>
      <w:r w:rsidRPr="00E44CAA">
        <w:rPr>
          <w:lang w:val="de-DE"/>
        </w:rPr>
        <w:t xml:space="preserve">Abbildung </w:t>
      </w:r>
      <w:r>
        <w:fldChar w:fldCharType="begin"/>
      </w:r>
      <w:r w:rsidRPr="0001465B">
        <w:rPr>
          <w:lang w:val="de-DE"/>
        </w:rPr>
        <w:instrText xml:space="preserve"> SEQ Abbildung \* ARABIC \* MERGEFORMAT \* MERGEFORMAT </w:instrText>
      </w:r>
      <w:r>
        <w:fldChar w:fldCharType="separate"/>
      </w:r>
      <w:r w:rsidR="00153C61">
        <w:rPr>
          <w:noProof/>
          <w:lang w:val="de-DE"/>
        </w:rPr>
        <w:t>14</w:t>
      </w:r>
      <w:r>
        <w:fldChar w:fldCharType="end"/>
      </w:r>
      <w:r w:rsidRPr="00DF0CD7">
        <w:rPr>
          <w:lang w:val="de-DE"/>
        </w:rPr>
        <w:t xml:space="preserve">: </w:t>
      </w:r>
      <w:r>
        <w:rPr>
          <w:lang w:val="de-DE"/>
        </w:rPr>
        <w:t xml:space="preserve">NS-Diagramm von </w:t>
      </w:r>
      <w:proofErr w:type="spellStart"/>
      <w:r>
        <w:rPr>
          <w:lang w:val="de-DE"/>
        </w:rPr>
        <w:t>berechneDarstellungsbereich</w:t>
      </w:r>
      <w:bookmarkEnd w:id="21"/>
      <w:proofErr w:type="spellEnd"/>
    </w:p>
    <w:p w:rsidR="007201B2" w:rsidRDefault="007201B2">
      <w:pPr>
        <w:spacing w:line="259" w:lineRule="auto"/>
        <w:rPr>
          <w:rFonts w:ascii="Arial Narrow" w:hAnsi="Arial Narrow"/>
          <w:szCs w:val="28"/>
        </w:rPr>
      </w:pPr>
      <w:r>
        <w:rPr>
          <w:rFonts w:ascii="Arial Narrow" w:hAnsi="Arial Narrow"/>
          <w:szCs w:val="28"/>
        </w:rPr>
        <w:br w:type="page"/>
      </w:r>
    </w:p>
    <w:p w:rsidR="00E74898" w:rsidRPr="006C5093" w:rsidRDefault="0083073E" w:rsidP="00E74898">
      <w:pPr>
        <w:pStyle w:val="AC-Titel"/>
        <w:ind w:left="284" w:hanging="284"/>
      </w:pPr>
      <w:bookmarkStart w:id="22" w:name="_Toc8988588"/>
      <w:r w:rsidRPr="006C5093">
        <w:lastRenderedPageBreak/>
        <w:t>Benutzeranleitung</w:t>
      </w:r>
      <w:bookmarkEnd w:id="22"/>
    </w:p>
    <w:p w:rsidR="00CE366E" w:rsidRDefault="00AC432A" w:rsidP="00CE366E">
      <w:pPr>
        <w:pStyle w:val="AC-TextI"/>
        <w:spacing w:line="276" w:lineRule="auto"/>
      </w:pPr>
      <w:r>
        <w:t xml:space="preserve">Im Folgenden wird die Ausführung des Programms als </w:t>
      </w:r>
      <w:proofErr w:type="spellStart"/>
      <w:r>
        <w:t>jar</w:t>
      </w:r>
      <w:proofErr w:type="spellEnd"/>
      <w:r>
        <w:t xml:space="preserve">-Datei und mithilfe eines </w:t>
      </w:r>
      <w:r w:rsidR="00301C61">
        <w:t>Batch-Sk</w:t>
      </w:r>
      <w:r>
        <w:t>ripts</w:t>
      </w:r>
      <w:r w:rsidR="003D3B2D">
        <w:t xml:space="preserve"> beschrieben</w:t>
      </w:r>
      <w:r>
        <w:t>.</w:t>
      </w:r>
    </w:p>
    <w:p w:rsidR="00AC432A" w:rsidRDefault="00AC432A" w:rsidP="00CE366E">
      <w:pPr>
        <w:pStyle w:val="AC-TextI"/>
        <w:spacing w:line="276" w:lineRule="auto"/>
      </w:pPr>
    </w:p>
    <w:p w:rsidR="00E74898" w:rsidRPr="00CE366E" w:rsidRDefault="0083073E" w:rsidP="00E74898">
      <w:pPr>
        <w:pStyle w:val="AC-Untertitel"/>
      </w:pPr>
      <w:bookmarkStart w:id="23" w:name="_Toc8988589"/>
      <w:r w:rsidRPr="00CE366E">
        <w:t>Ordner-und Dateistruktur</w:t>
      </w:r>
      <w:bookmarkEnd w:id="23"/>
    </w:p>
    <w:p w:rsidR="00221DFB" w:rsidRDefault="003D3B2D" w:rsidP="00221DFB">
      <w:pPr>
        <w:pStyle w:val="AC-TextI"/>
        <w:spacing w:line="360" w:lineRule="auto"/>
      </w:pPr>
      <w:r>
        <w:t>Im Ordner „</w:t>
      </w:r>
      <w:proofErr w:type="spellStart"/>
      <w:r>
        <w:t>executable</w:t>
      </w:r>
      <w:proofErr w:type="spellEnd"/>
      <w:r>
        <w:t xml:space="preserve">“ der Abgabe befindet sich das kompilierte Programm als ausführbare </w:t>
      </w:r>
      <w:proofErr w:type="spellStart"/>
      <w:r>
        <w:t>jar</w:t>
      </w:r>
      <w:proofErr w:type="spellEnd"/>
      <w:r>
        <w:t xml:space="preserve">-Datei. In dem Verzeichnis befindet sich außerdem ein Inputordner mit den beschriebenen Testfällen, sowie ein </w:t>
      </w:r>
      <w:proofErr w:type="spellStart"/>
      <w:r>
        <w:t>Outputordner</w:t>
      </w:r>
      <w:proofErr w:type="spellEnd"/>
      <w:r>
        <w:t xml:space="preserve"> in dem die Ergebnisdateien abgelegt werden.</w:t>
      </w:r>
      <w:r w:rsidR="00970A82">
        <w:t xml:space="preserve"> D</w:t>
      </w:r>
      <w:r w:rsidR="00131C70">
        <w:t>ie Output-D</w:t>
      </w:r>
      <w:r w:rsidR="00970A82">
        <w:t>ateien werden zur Differenzierung mit einem Zeitstempel markiert.</w:t>
      </w:r>
      <w:r w:rsidR="00301C61">
        <w:t xml:space="preserve"> Es wird außerdem ein Batch-Skript zur Verfügung gestellt welches es ermöglicht das Programm für alle Dateien in einem Ordner auszuführen.</w:t>
      </w:r>
    </w:p>
    <w:p w:rsidR="00221DFB" w:rsidRDefault="00221DFB" w:rsidP="00221DFB">
      <w:pPr>
        <w:pStyle w:val="AC-TextI"/>
        <w:keepNext/>
        <w:jc w:val="center"/>
      </w:pPr>
      <w:r>
        <w:rPr>
          <w:noProof/>
          <w:lang w:eastAsia="de-DE"/>
        </w:rPr>
        <w:drawing>
          <wp:inline distT="0" distB="0" distL="0" distR="0" wp14:anchorId="06E4220E" wp14:editId="78FB3924">
            <wp:extent cx="951875" cy="1004757"/>
            <wp:effectExtent l="0" t="0" r="635"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erzenskim\Desktop\IHK-Abschluss\Handbuch_in_pdf\TESTUMGEBUNGFINAL.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951875" cy="1004757"/>
                    </a:xfrm>
                    <a:prstGeom prst="rect">
                      <a:avLst/>
                    </a:prstGeom>
                    <a:noFill/>
                    <a:ln>
                      <a:noFill/>
                    </a:ln>
                  </pic:spPr>
                </pic:pic>
              </a:graphicData>
            </a:graphic>
          </wp:inline>
        </w:drawing>
      </w:r>
    </w:p>
    <w:p w:rsidR="00221DFB" w:rsidRDefault="00221DFB" w:rsidP="00221DFB">
      <w:pPr>
        <w:pStyle w:val="Figureneu"/>
        <w:jc w:val="center"/>
      </w:pPr>
      <w:bookmarkStart w:id="24" w:name="_Ref450864378"/>
      <w:bookmarkStart w:id="25" w:name="_Toc450864113"/>
      <w:bookmarkStart w:id="26" w:name="_Toc8987751"/>
      <w:proofErr w:type="spellStart"/>
      <w:r>
        <w:t>Abbildung</w:t>
      </w:r>
      <w:proofErr w:type="spellEnd"/>
      <w:r>
        <w:t xml:space="preserve"> </w:t>
      </w:r>
      <w:bookmarkEnd w:id="24"/>
      <w:r w:rsidR="00404D16" w:rsidRPr="00404D16">
        <w:fldChar w:fldCharType="begin"/>
      </w:r>
      <w:r w:rsidR="00404D16" w:rsidRPr="00404D16">
        <w:instrText xml:space="preserve"> SEQ Abbildung \* ARABIC </w:instrText>
      </w:r>
      <w:r w:rsidR="00404D16" w:rsidRPr="00404D16">
        <w:fldChar w:fldCharType="separate"/>
      </w:r>
      <w:r w:rsidR="00153C61">
        <w:rPr>
          <w:noProof/>
        </w:rPr>
        <w:t>15</w:t>
      </w:r>
      <w:r w:rsidR="00404D16" w:rsidRPr="00404D16">
        <w:fldChar w:fldCharType="end"/>
      </w:r>
      <w:r>
        <w:t xml:space="preserve">: </w:t>
      </w:r>
      <w:proofErr w:type="spellStart"/>
      <w:r>
        <w:t>Ordnerstruktur</w:t>
      </w:r>
      <w:bookmarkEnd w:id="25"/>
      <w:bookmarkEnd w:id="26"/>
      <w:proofErr w:type="spellEnd"/>
    </w:p>
    <w:p w:rsidR="000E5C60" w:rsidRPr="00CE366E" w:rsidRDefault="000E5C60" w:rsidP="00F927C6">
      <w:pPr>
        <w:pStyle w:val="AC-TextI"/>
        <w:spacing w:line="360" w:lineRule="auto"/>
      </w:pPr>
    </w:p>
    <w:p w:rsidR="0083073E" w:rsidRPr="00CE366E" w:rsidRDefault="0083073E" w:rsidP="0083073E">
      <w:pPr>
        <w:pStyle w:val="AC-Untertitel"/>
      </w:pPr>
      <w:bookmarkStart w:id="27" w:name="_Toc8988590"/>
      <w:r w:rsidRPr="00CE366E">
        <w:t>Start des Programms</w:t>
      </w:r>
      <w:bookmarkEnd w:id="27"/>
    </w:p>
    <w:p w:rsidR="00B02066" w:rsidRDefault="00221DFB" w:rsidP="00F927C6">
      <w:pPr>
        <w:pStyle w:val="AC-TextI"/>
        <w:spacing w:line="360" w:lineRule="auto"/>
      </w:pPr>
      <w:r>
        <w:t>Die Ausführung des Programms findet über die Kommandozeilenschnittstelle statt. Ein einfaches Ausführen des Programms mit einer Input-Datei kann z.B. wie folgt aussehen:</w:t>
      </w:r>
    </w:p>
    <w:p w:rsidR="00221DFB" w:rsidRDefault="00221DFB" w:rsidP="00F927C6">
      <w:pPr>
        <w:pStyle w:val="AC-TextI"/>
        <w:spacing w:line="360" w:lineRule="auto"/>
        <w:rPr>
          <w:lang w:val="en-US"/>
        </w:rPr>
      </w:pPr>
      <w:r>
        <w:tab/>
      </w:r>
      <w:proofErr w:type="gramStart"/>
      <w:r w:rsidRPr="00221DFB">
        <w:rPr>
          <w:lang w:val="en-US"/>
        </w:rPr>
        <w:t>java</w:t>
      </w:r>
      <w:proofErr w:type="gramEnd"/>
      <w:r w:rsidRPr="00221DFB">
        <w:rPr>
          <w:lang w:val="en-US"/>
        </w:rPr>
        <w:t xml:space="preserve"> –jar gpmk1.jar .\input\</w:t>
      </w:r>
      <w:r>
        <w:rPr>
          <w:lang w:val="en-US"/>
        </w:rPr>
        <w:t>bsp1.in</w:t>
      </w:r>
    </w:p>
    <w:p w:rsidR="00221DFB" w:rsidRDefault="00221DFB" w:rsidP="00F927C6">
      <w:pPr>
        <w:pStyle w:val="AC-TextI"/>
        <w:spacing w:line="360" w:lineRule="auto"/>
      </w:pPr>
      <w:r w:rsidRPr="00221DFB">
        <w:t xml:space="preserve">Das Programm benötigt einen Pfad zu einer Eingabedatei, wird dieser nicht angegeben </w:t>
      </w:r>
      <w:r>
        <w:t>wird eine Hilfestellung zur Ausführung des Programms  ausgegeben und das Programm bricht ab.</w:t>
      </w:r>
      <w:r w:rsidRPr="00221DFB">
        <w:t xml:space="preserve"> </w:t>
      </w:r>
      <w:r>
        <w:t>Der Aufruf kann noch um die Abbruchbedingungen des Programms erweitert werden:</w:t>
      </w:r>
    </w:p>
    <w:p w:rsidR="00221DFB" w:rsidRDefault="00221DFB" w:rsidP="00F927C6">
      <w:pPr>
        <w:pStyle w:val="AC-TextI"/>
        <w:spacing w:line="360" w:lineRule="auto"/>
      </w:pPr>
      <w:r>
        <w:tab/>
        <w:t>Java –</w:t>
      </w:r>
      <w:proofErr w:type="spellStart"/>
      <w:r>
        <w:t>jar</w:t>
      </w:r>
      <w:proofErr w:type="spellEnd"/>
      <w:r>
        <w:t xml:space="preserve"> gpmk1.jar &lt;Dateipfad&gt;</w:t>
      </w:r>
      <w:r w:rsidR="005429B4">
        <w:t xml:space="preserve"> &lt;maximale Iterationen&gt; &lt;Toleranz&gt;</w:t>
      </w:r>
    </w:p>
    <w:p w:rsidR="005429B4" w:rsidRDefault="005429B4" w:rsidP="00F927C6">
      <w:pPr>
        <w:pStyle w:val="AC-TextI"/>
        <w:spacing w:line="360" w:lineRule="auto"/>
      </w:pPr>
      <w:r>
        <w:t>Die maximale Anzahl von Iterationen muss als Ganzzahl angegeben werden, die Toleranz kann auch eine Gleitkommazahl sein. Diese zusätzlichen Parameter werden nicht benötigt und das Programm benutzt Default-Werte wenn sonst nichts angegeben ist.</w:t>
      </w:r>
    </w:p>
    <w:p w:rsidR="005429B4" w:rsidRDefault="005429B4" w:rsidP="00F927C6">
      <w:pPr>
        <w:pStyle w:val="AC-TextI"/>
        <w:spacing w:line="360" w:lineRule="auto"/>
      </w:pPr>
      <w:r>
        <w:t>Wie bereits angesprochen kann das Programm auf alle Dateien in einem Ordner angewendet werden mithilfe eines Batch-Skripts, die Ausgabe ist folgendermaßen aufgebaut:</w:t>
      </w:r>
    </w:p>
    <w:p w:rsidR="005429B4" w:rsidRDefault="005429B4" w:rsidP="00F927C6">
      <w:pPr>
        <w:pStyle w:val="AC-TextI"/>
        <w:spacing w:line="360" w:lineRule="auto"/>
      </w:pPr>
      <w:r>
        <w:tab/>
        <w:t>script.bat gpmk1.jar -d &lt;Ordnerpfad&gt; &lt;maximale Iterationen&gt; &lt;Toleranz&gt;</w:t>
      </w:r>
    </w:p>
    <w:p w:rsidR="005429B4" w:rsidRDefault="003842D9" w:rsidP="00F927C6">
      <w:pPr>
        <w:pStyle w:val="AC-TextI"/>
        <w:spacing w:line="360" w:lineRule="auto"/>
      </w:pPr>
      <w:r>
        <w:t>Die hinteren beiden Parameter sind wie bei der normalen Ausführung Optional und können weggelassen werden.</w:t>
      </w:r>
    </w:p>
    <w:p w:rsidR="00221DFB" w:rsidRPr="00221DFB" w:rsidRDefault="00221DFB" w:rsidP="00F927C6">
      <w:pPr>
        <w:pStyle w:val="AC-TextI"/>
        <w:spacing w:line="360" w:lineRule="auto"/>
      </w:pPr>
    </w:p>
    <w:p w:rsidR="00E74898" w:rsidRPr="00CE366E" w:rsidRDefault="0083073E" w:rsidP="00E74898">
      <w:pPr>
        <w:pStyle w:val="AC-Titel"/>
        <w:ind w:left="284" w:hanging="284"/>
      </w:pPr>
      <w:bookmarkStart w:id="28" w:name="_Toc8988591"/>
      <w:r w:rsidRPr="00CE366E">
        <w:lastRenderedPageBreak/>
        <w:t>Entwicklerdokumentation</w:t>
      </w:r>
      <w:bookmarkEnd w:id="28"/>
    </w:p>
    <w:p w:rsidR="00653671" w:rsidRPr="00CE366E" w:rsidRDefault="00DA257A" w:rsidP="00627E8C">
      <w:pPr>
        <w:pStyle w:val="AC-TextI"/>
        <w:spacing w:line="360" w:lineRule="auto"/>
      </w:pPr>
      <w:r>
        <w:t>Im Ordner „</w:t>
      </w:r>
      <w:proofErr w:type="spellStart"/>
      <w:r>
        <w:t>doc</w:t>
      </w:r>
      <w:proofErr w:type="spellEnd"/>
      <w:r>
        <w:t xml:space="preserve">“ ist eine ausführliche Dokumentation der Klassen und Methoden als  </w:t>
      </w:r>
      <w:proofErr w:type="spellStart"/>
      <w:r>
        <w:t>javadoc</w:t>
      </w:r>
      <w:proofErr w:type="spellEnd"/>
      <w:r>
        <w:t xml:space="preserve"> in HTML-Form abgelegt. Hier daher nur eine kurze Auflistung und Beschreibung der Klassen und Schnittstellen.</w:t>
      </w:r>
    </w:p>
    <w:p w:rsidR="00E74898" w:rsidRPr="00CE366E" w:rsidRDefault="000D6942" w:rsidP="00E74898">
      <w:pPr>
        <w:pStyle w:val="AC-Untertitel"/>
      </w:pPr>
      <w:bookmarkStart w:id="29" w:name="_Toc8988592"/>
      <w:r w:rsidRPr="00CE366E">
        <w:t>Klassen und Schnittstellen</w:t>
      </w:r>
      <w:bookmarkEnd w:id="29"/>
    </w:p>
    <w:p w:rsidR="00E0440D" w:rsidRDefault="00E0440D" w:rsidP="00627E8C">
      <w:pPr>
        <w:pStyle w:val="AC-TextI"/>
        <w:spacing w:line="276" w:lineRule="auto"/>
      </w:pPr>
    </w:p>
    <w:p w:rsidR="00E74898" w:rsidRDefault="00E0440D" w:rsidP="00627E8C">
      <w:pPr>
        <w:pStyle w:val="AC-TextI"/>
        <w:numPr>
          <w:ilvl w:val="0"/>
          <w:numId w:val="35"/>
        </w:numPr>
        <w:spacing w:line="276" w:lineRule="auto"/>
      </w:pPr>
      <w:r>
        <w:t xml:space="preserve">Interface </w:t>
      </w:r>
      <w:proofErr w:type="spellStart"/>
      <w:r>
        <w:t>I_</w:t>
      </w:r>
      <w:r w:rsidR="008C1B0A">
        <w:t>Read</w:t>
      </w:r>
      <w:r w:rsidR="00AC4C41">
        <w:t>er</w:t>
      </w:r>
      <w:proofErr w:type="spellEnd"/>
    </w:p>
    <w:p w:rsidR="008C1B0A" w:rsidRDefault="00E0440D" w:rsidP="00F927C6">
      <w:pPr>
        <w:pStyle w:val="AC-TextI"/>
        <w:spacing w:line="276" w:lineRule="auto"/>
        <w:ind w:left="709"/>
      </w:pPr>
      <w:r>
        <w:t>Sc</w:t>
      </w:r>
      <w:r w:rsidR="003B4097">
        <w:t>hnittstelle zum Einlesen der Eingabedatei</w:t>
      </w:r>
    </w:p>
    <w:p w:rsidR="00AC4C41" w:rsidRDefault="00AC4C41" w:rsidP="00F927C6">
      <w:pPr>
        <w:pStyle w:val="AC-TextI"/>
        <w:spacing w:line="276" w:lineRule="auto"/>
        <w:ind w:left="709"/>
      </w:pPr>
      <w:r>
        <w:t>Klasse Reader</w:t>
      </w:r>
    </w:p>
    <w:p w:rsidR="00E0440D" w:rsidRDefault="00E0440D" w:rsidP="00627E8C">
      <w:pPr>
        <w:pStyle w:val="AC-TextI"/>
        <w:numPr>
          <w:ilvl w:val="0"/>
          <w:numId w:val="35"/>
        </w:numPr>
        <w:spacing w:line="276" w:lineRule="auto"/>
      </w:pPr>
      <w:r>
        <w:t xml:space="preserve">Interface </w:t>
      </w:r>
      <w:proofErr w:type="spellStart"/>
      <w:r>
        <w:t>I_</w:t>
      </w:r>
      <w:r w:rsidR="008C1B0A">
        <w:t>Write</w:t>
      </w:r>
      <w:r w:rsidR="00AC4C41">
        <w:t>r</w:t>
      </w:r>
      <w:proofErr w:type="spellEnd"/>
    </w:p>
    <w:p w:rsidR="008C1B0A" w:rsidRDefault="00F927C6" w:rsidP="00F927C6">
      <w:pPr>
        <w:pStyle w:val="AC-TextI"/>
        <w:spacing w:line="276" w:lineRule="auto"/>
        <w:ind w:left="720"/>
      </w:pPr>
      <w:r>
        <w:t>Sch</w:t>
      </w:r>
      <w:r w:rsidR="00AC4C41">
        <w:t>nittstell</w:t>
      </w:r>
      <w:r w:rsidR="00A949D3">
        <w:t xml:space="preserve">e für die Ausgabe der </w:t>
      </w:r>
      <w:proofErr w:type="spellStart"/>
      <w:r w:rsidR="00A949D3">
        <w:t>Plotdaten</w:t>
      </w:r>
      <w:proofErr w:type="spellEnd"/>
    </w:p>
    <w:p w:rsidR="00F43CAF" w:rsidRDefault="00F43CAF" w:rsidP="00F927C6">
      <w:pPr>
        <w:pStyle w:val="AC-TextI"/>
        <w:spacing w:line="276" w:lineRule="auto"/>
        <w:ind w:left="720"/>
      </w:pPr>
      <w:r>
        <w:t>Klasse Writer</w:t>
      </w:r>
    </w:p>
    <w:p w:rsidR="008C1B0A" w:rsidRDefault="008C1B0A" w:rsidP="00627E8C">
      <w:pPr>
        <w:pStyle w:val="AC-TextI"/>
        <w:numPr>
          <w:ilvl w:val="0"/>
          <w:numId w:val="35"/>
        </w:numPr>
        <w:spacing w:line="276" w:lineRule="auto"/>
      </w:pPr>
      <w:r>
        <w:t xml:space="preserve">Klasse </w:t>
      </w:r>
      <w:r w:rsidR="00C022FE">
        <w:t>Staat</w:t>
      </w:r>
    </w:p>
    <w:p w:rsidR="008A61FA" w:rsidRDefault="00A949D3" w:rsidP="008A61FA">
      <w:pPr>
        <w:pStyle w:val="AC-TextI"/>
        <w:spacing w:line="276" w:lineRule="auto"/>
        <w:ind w:left="720"/>
      </w:pPr>
      <w:r>
        <w:t>S</w:t>
      </w:r>
      <w:r w:rsidR="008A61FA">
        <w:t>peicherung der Staat-Informationen, beinhaltet Methoden zur Kräfteberechnung und Anwendung</w:t>
      </w:r>
    </w:p>
    <w:p w:rsidR="00F43CAF" w:rsidRDefault="00F43CAF" w:rsidP="00627E8C">
      <w:pPr>
        <w:pStyle w:val="AC-TextI"/>
        <w:numPr>
          <w:ilvl w:val="0"/>
          <w:numId w:val="35"/>
        </w:numPr>
        <w:spacing w:line="276" w:lineRule="auto"/>
      </w:pPr>
      <w:r>
        <w:t xml:space="preserve">Klasse </w:t>
      </w:r>
      <w:r w:rsidR="00C022FE">
        <w:t>Vektor</w:t>
      </w:r>
    </w:p>
    <w:p w:rsidR="008A61FA" w:rsidRDefault="008A61FA" w:rsidP="008A61FA">
      <w:pPr>
        <w:pStyle w:val="AC-TextI"/>
        <w:spacing w:line="276" w:lineRule="auto"/>
        <w:ind w:left="720"/>
      </w:pPr>
      <w:r>
        <w:t>Speicherung der normierten X- und Y-Koordinaten</w:t>
      </w:r>
      <w:r w:rsidR="00F2550E">
        <w:t xml:space="preserve"> und der Stärke entsprechend des Kreisabstands</w:t>
      </w:r>
    </w:p>
    <w:p w:rsidR="00C022FE" w:rsidRDefault="00C022FE" w:rsidP="00627E8C">
      <w:pPr>
        <w:pStyle w:val="AC-TextI"/>
        <w:numPr>
          <w:ilvl w:val="0"/>
          <w:numId w:val="35"/>
        </w:numPr>
        <w:spacing w:line="276" w:lineRule="auto"/>
      </w:pPr>
      <w:r>
        <w:t>Klasse Feedback</w:t>
      </w:r>
    </w:p>
    <w:p w:rsidR="00F2550E" w:rsidRDefault="00F2550E" w:rsidP="00F2550E">
      <w:pPr>
        <w:pStyle w:val="AC-TextI"/>
        <w:spacing w:line="276" w:lineRule="auto"/>
        <w:ind w:left="720"/>
      </w:pPr>
      <w:r>
        <w:t>Rückgabe von Informationen und Fehlermeldungen über die Kommandozeilenschnittstelle</w:t>
      </w:r>
    </w:p>
    <w:p w:rsidR="00C022FE" w:rsidRDefault="00C022FE" w:rsidP="00627E8C">
      <w:pPr>
        <w:pStyle w:val="AC-TextI"/>
        <w:numPr>
          <w:ilvl w:val="0"/>
          <w:numId w:val="35"/>
        </w:numPr>
        <w:spacing w:line="276" w:lineRule="auto"/>
      </w:pPr>
      <w:r>
        <w:t xml:space="preserve">Klasse </w:t>
      </w:r>
      <w:proofErr w:type="spellStart"/>
      <w:r>
        <w:t>Laenderberechnung</w:t>
      </w:r>
      <w:proofErr w:type="spellEnd"/>
    </w:p>
    <w:p w:rsidR="00F2550E" w:rsidRDefault="00A949D3" w:rsidP="00B97880">
      <w:pPr>
        <w:pStyle w:val="AC-TextI"/>
        <w:spacing w:line="276" w:lineRule="auto"/>
        <w:ind w:left="720"/>
      </w:pPr>
      <w:r>
        <w:t xml:space="preserve">Iterative Berechnung des </w:t>
      </w:r>
      <w:proofErr w:type="spellStart"/>
      <w:r>
        <w:t>Haupalgorithmus</w:t>
      </w:r>
      <w:proofErr w:type="spellEnd"/>
    </w:p>
    <w:p w:rsidR="00F43CAF" w:rsidRDefault="00F43CAF" w:rsidP="00F43CAF">
      <w:pPr>
        <w:pStyle w:val="AC-TextI"/>
        <w:numPr>
          <w:ilvl w:val="0"/>
          <w:numId w:val="35"/>
        </w:numPr>
        <w:spacing w:line="276" w:lineRule="auto"/>
      </w:pPr>
      <w:r>
        <w:t>Klasse Main</w:t>
      </w:r>
    </w:p>
    <w:p w:rsidR="008C1B0A" w:rsidRDefault="008C1B0A" w:rsidP="00627E8C">
      <w:pPr>
        <w:pStyle w:val="AC-TextI"/>
        <w:spacing w:line="276" w:lineRule="auto"/>
        <w:ind w:left="709"/>
      </w:pPr>
      <w:r>
        <w:t>Programmausführung</w:t>
      </w:r>
    </w:p>
    <w:p w:rsidR="004D2200" w:rsidRPr="00CE366E" w:rsidRDefault="004D2200" w:rsidP="004D2200">
      <w:pPr>
        <w:pStyle w:val="AC-TextI"/>
        <w:spacing w:line="276" w:lineRule="auto"/>
        <w:ind w:left="709"/>
      </w:pPr>
    </w:p>
    <w:p w:rsidR="000D6942" w:rsidRPr="006014DF" w:rsidRDefault="000D6942" w:rsidP="000D6942">
      <w:pPr>
        <w:pStyle w:val="AC-Untertitel"/>
      </w:pPr>
      <w:bookmarkStart w:id="30" w:name="_Toc8988593"/>
      <w:r w:rsidRPr="00CE366E">
        <w:t>Nutz</w:t>
      </w:r>
      <w:r w:rsidRPr="006014DF">
        <w:t>ung</w:t>
      </w:r>
      <w:bookmarkEnd w:id="30"/>
    </w:p>
    <w:p w:rsidR="00627E8C" w:rsidRDefault="00A53726" w:rsidP="00F927C6">
      <w:pPr>
        <w:pStyle w:val="AC-TextI"/>
        <w:spacing w:line="360" w:lineRule="auto"/>
      </w:pPr>
      <w:r>
        <w:t xml:space="preserve">Die Schnittstellen zur Ein- und Ausgabe dienen der einfacheren Erweiterung und Verwendung für andere Entwickler oder Rahmenbedingungen. Wenn die Daten in einem anderen Format abgelegt sind kann eine </w:t>
      </w:r>
      <w:r w:rsidR="006C5D75">
        <w:t xml:space="preserve">zusätzliche Klasse entwickelt werden welche die </w:t>
      </w:r>
      <w:proofErr w:type="spellStart"/>
      <w:r w:rsidR="006C5D75">
        <w:t>I_Reader</w:t>
      </w:r>
      <w:proofErr w:type="spellEnd"/>
      <w:r w:rsidR="006C5D75">
        <w:t xml:space="preserve"> Schnittstelle implementiert und entsprechend des abweichenden Formats die Daten einliest.</w:t>
      </w:r>
    </w:p>
    <w:p w:rsidR="006C5D75" w:rsidRDefault="006C5D75" w:rsidP="00F927C6">
      <w:pPr>
        <w:pStyle w:val="AC-TextI"/>
        <w:spacing w:line="360" w:lineRule="auto"/>
      </w:pPr>
      <w:r>
        <w:t xml:space="preserve">Ebenso kann die Ausgabe des Programms auf ein anderes </w:t>
      </w:r>
      <w:proofErr w:type="spellStart"/>
      <w:r>
        <w:t>plot</w:t>
      </w:r>
      <w:proofErr w:type="spellEnd"/>
      <w:r>
        <w:t xml:space="preserve"> Format zugeschnitten werden, indem die </w:t>
      </w:r>
      <w:proofErr w:type="spellStart"/>
      <w:r>
        <w:t>I_Writer</w:t>
      </w:r>
      <w:proofErr w:type="spellEnd"/>
      <w:r>
        <w:t xml:space="preserve"> Schnittstelle von einer neuen Klasse implementiert wird die eine angepasste Ausgabedatei erstellt.</w:t>
      </w:r>
    </w:p>
    <w:p w:rsidR="00660896" w:rsidRDefault="00660896">
      <w:pPr>
        <w:spacing w:line="259" w:lineRule="auto"/>
        <w:rPr>
          <w:rFonts w:ascii="Arial Narrow" w:hAnsi="Arial Narrow"/>
          <w:szCs w:val="28"/>
        </w:rPr>
      </w:pPr>
      <w:r>
        <w:br w:type="page"/>
      </w:r>
    </w:p>
    <w:p w:rsidR="00E74898" w:rsidRPr="0030386F" w:rsidRDefault="00D67280" w:rsidP="00E74898">
      <w:pPr>
        <w:pStyle w:val="AC-Titel"/>
        <w:ind w:left="284" w:hanging="284"/>
      </w:pPr>
      <w:bookmarkStart w:id="31" w:name="_Toc8988594"/>
      <w:r w:rsidRPr="0030386F">
        <w:lastRenderedPageBreak/>
        <w:t>Testfälle</w:t>
      </w:r>
      <w:bookmarkEnd w:id="31"/>
    </w:p>
    <w:p w:rsidR="00E74898" w:rsidRPr="00E0440D" w:rsidRDefault="009E04C0" w:rsidP="00F86D3B">
      <w:pPr>
        <w:pStyle w:val="AC-TextI"/>
        <w:spacing w:line="360" w:lineRule="auto"/>
      </w:pPr>
      <w:r>
        <w:t>Im Folgenden werden einige Testfälle vorgestellt und der Umgang des Programms bei Fehlern. Die Eingabedateien sind im Input-Ordner enthalten.</w:t>
      </w:r>
    </w:p>
    <w:p w:rsidR="00E74898" w:rsidRPr="00E0440D" w:rsidRDefault="00D67280" w:rsidP="00E74898">
      <w:pPr>
        <w:pStyle w:val="AC-Untertitel"/>
      </w:pPr>
      <w:bookmarkStart w:id="32" w:name="_Toc8988595"/>
      <w:r w:rsidRPr="00E0440D">
        <w:t>Normalfälle</w:t>
      </w:r>
      <w:bookmarkEnd w:id="32"/>
    </w:p>
    <w:p w:rsidR="00370CCF" w:rsidRDefault="009E04C0" w:rsidP="00F86D3B">
      <w:pPr>
        <w:pStyle w:val="AC-TextI"/>
        <w:spacing w:line="360" w:lineRule="auto"/>
      </w:pPr>
      <w:r>
        <w:t>Normalfälle sind Eingabedateien die ohne Fehlermeldung ausführen und ein sinnvoll nutzbares Ergebnis liefern. Hier sind die Beispiele aus der Aufgabenstellung mit enthalten.</w:t>
      </w:r>
      <w:r w:rsidR="00156355">
        <w:t xml:space="preserve"> Alle Tests wurden mit einer maximalen Iterationszahl von 200 und einer Toleranz von 0.01 au</w:t>
      </w:r>
      <w:r w:rsidR="00890E52">
        <w:t>s</w:t>
      </w:r>
      <w:r w:rsidR="00156355">
        <w:t>geführt.</w:t>
      </w:r>
    </w:p>
    <w:p w:rsidR="002456BE" w:rsidRPr="002456BE" w:rsidRDefault="009E04C0" w:rsidP="00F86D3B">
      <w:pPr>
        <w:pStyle w:val="AC-TextI"/>
        <w:spacing w:line="360" w:lineRule="auto"/>
        <w:rPr>
          <w:u w:val="single"/>
        </w:rPr>
      </w:pPr>
      <w:r>
        <w:rPr>
          <w:u w:val="single"/>
        </w:rPr>
        <w:t>Testfall bsp1 bis bsp3</w:t>
      </w:r>
    </w:p>
    <w:p w:rsidR="009E04C0" w:rsidRDefault="009E04C0" w:rsidP="009E04C0">
      <w:pPr>
        <w:pStyle w:val="AC-TextI"/>
        <w:spacing w:line="360" w:lineRule="auto"/>
      </w:pPr>
      <w:r>
        <w:t>Die Beispiele aus der Klausur werden Problemlos und wie erwartet ausgeführt.</w:t>
      </w:r>
    </w:p>
    <w:p w:rsidR="009E04C0" w:rsidRPr="002456BE" w:rsidRDefault="009E04C0" w:rsidP="009E04C0">
      <w:pPr>
        <w:pStyle w:val="AC-TextI"/>
        <w:spacing w:line="360" w:lineRule="auto"/>
        <w:rPr>
          <w:u w:val="single"/>
        </w:rPr>
      </w:pPr>
      <w:r>
        <w:rPr>
          <w:u w:val="single"/>
        </w:rPr>
        <w:t>Testfall bsp4</w:t>
      </w:r>
    </w:p>
    <w:p w:rsidR="009E04C0" w:rsidRDefault="009E04C0" w:rsidP="009E04C0">
      <w:pPr>
        <w:pStyle w:val="AC-TextI"/>
        <w:spacing w:line="360" w:lineRule="auto"/>
      </w:pPr>
      <w:r>
        <w:t xml:space="preserve">Dieses Beispiel wurde zur simplifizierten Testung der Grundfunktionen modelliert. </w:t>
      </w:r>
      <w:r w:rsidR="00C42FAD">
        <w:t>Es wird ein qualitativ gutes Ergebnis ausgegeben.</w:t>
      </w:r>
    </w:p>
    <w:p w:rsidR="00D67280" w:rsidRPr="00E0440D" w:rsidRDefault="00D67280" w:rsidP="00D67280">
      <w:pPr>
        <w:pStyle w:val="AC-Untertitel"/>
      </w:pPr>
      <w:bookmarkStart w:id="33" w:name="_Toc8988596"/>
      <w:r w:rsidRPr="00E0440D">
        <w:t>Sonderfälle</w:t>
      </w:r>
      <w:bookmarkEnd w:id="33"/>
    </w:p>
    <w:p w:rsidR="00D67280" w:rsidRDefault="009E04C0" w:rsidP="005050A5">
      <w:pPr>
        <w:pStyle w:val="AC-TextI"/>
        <w:spacing w:line="360" w:lineRule="auto"/>
      </w:pPr>
      <w:r>
        <w:t>Sonderfälle sind Eingabedateien mit unüblichen Eigenschaften</w:t>
      </w:r>
      <w:r w:rsidR="00C74B54">
        <w:t xml:space="preserve"> die mit oder ohne Fehlermeldung ausgeführt werden</w:t>
      </w:r>
      <w:r w:rsidR="003B07D3">
        <w:t xml:space="preserve">. Die Ergebnisse </w:t>
      </w:r>
      <w:r w:rsidR="00C74B54">
        <w:t>variieren stark, können nutzbar sein</w:t>
      </w:r>
      <w:r w:rsidR="003B07D3">
        <w:t>.</w:t>
      </w:r>
    </w:p>
    <w:p w:rsidR="00B07C34" w:rsidRPr="002456BE" w:rsidRDefault="003B07D3" w:rsidP="00B07C34">
      <w:pPr>
        <w:pStyle w:val="AC-TextI"/>
        <w:spacing w:line="360" w:lineRule="auto"/>
        <w:rPr>
          <w:u w:val="single"/>
        </w:rPr>
      </w:pPr>
      <w:r>
        <w:rPr>
          <w:u w:val="single"/>
        </w:rPr>
        <w:t>Testfall bsp5</w:t>
      </w:r>
    </w:p>
    <w:p w:rsidR="00C74B54" w:rsidRDefault="00ED6A76" w:rsidP="00C74B54">
      <w:pPr>
        <w:pStyle w:val="AC-TextI"/>
        <w:spacing w:line="360" w:lineRule="auto"/>
      </w:pPr>
      <w:r>
        <w:t>Der Kennwert ist für alle Staaten identisch</w:t>
      </w:r>
      <w:r w:rsidR="00D75023">
        <w:t>.</w:t>
      </w:r>
      <w:r>
        <w:t xml:space="preserve"> Das Ergebnis </w:t>
      </w:r>
      <w:r w:rsidR="00304A3F">
        <w:t xml:space="preserve">für </w:t>
      </w:r>
      <w:r>
        <w:t>Nachbar</w:t>
      </w:r>
      <w:r w:rsidR="00304A3F">
        <w:t>staaten</w:t>
      </w:r>
      <w:r>
        <w:t xml:space="preserve"> ist von </w:t>
      </w:r>
      <w:r w:rsidR="00576A89">
        <w:t xml:space="preserve">annehmbarer </w:t>
      </w:r>
      <w:r>
        <w:t>Qualität, allerdings kommt es zu großen Überschneidungen von nicht-Nachbarn.</w:t>
      </w:r>
    </w:p>
    <w:p w:rsidR="00C74B54" w:rsidRPr="002456BE" w:rsidRDefault="00C74B54" w:rsidP="00C74B54">
      <w:pPr>
        <w:pStyle w:val="AC-TextI"/>
        <w:spacing w:line="360" w:lineRule="auto"/>
        <w:rPr>
          <w:u w:val="single"/>
        </w:rPr>
      </w:pPr>
      <w:r>
        <w:rPr>
          <w:u w:val="single"/>
        </w:rPr>
        <w:t>Testfall bsp</w:t>
      </w:r>
      <w:r w:rsidR="009858E9">
        <w:rPr>
          <w:u w:val="single"/>
        </w:rPr>
        <w:t>6</w:t>
      </w:r>
    </w:p>
    <w:p w:rsidR="00890E52" w:rsidRDefault="00890E52" w:rsidP="00890E52">
      <w:pPr>
        <w:pStyle w:val="AC-TextI"/>
        <w:spacing w:line="360" w:lineRule="auto"/>
      </w:pPr>
      <w:r>
        <w:t>Die Nachbarn NL und B sind in der Eingabedatei  auf der gleichen Position. Das Programm gibt in der ersten Iteration Fehlermeldung</w:t>
      </w:r>
      <w:r w:rsidR="00A5527F">
        <w:t>en</w:t>
      </w:r>
      <w:r>
        <w:t xml:space="preserve"> aus da eine Abstandsbestimmung </w:t>
      </w:r>
      <w:r w:rsidR="005F397D">
        <w:t xml:space="preserve">in diesem Fall </w:t>
      </w:r>
      <w:r>
        <w:t xml:space="preserve">nicht möglich ist. Ein Richtungsvektor mit Länge kann nicht erstellt werden und die Nachbarschaftsbeziehung wird für diese Iteration übersprungen. Aufgrund </w:t>
      </w:r>
      <w:r w:rsidR="00BF693B">
        <w:t>wirkender</w:t>
      </w:r>
      <w:r>
        <w:t xml:space="preserve"> der Kräfte von anderen Nachbarn verschieben sich die Positionen und die Kräfteberechnung zwischen NL und B wird ab der 2ten Iteration normal fortgesetzt. Es wird ein qualitativ gutes Ergebnis geliefert.</w:t>
      </w:r>
    </w:p>
    <w:p w:rsidR="003A49E0" w:rsidRPr="002456BE" w:rsidRDefault="003A49E0" w:rsidP="003A49E0">
      <w:pPr>
        <w:pStyle w:val="AC-TextI"/>
        <w:spacing w:line="360" w:lineRule="auto"/>
        <w:rPr>
          <w:u w:val="single"/>
        </w:rPr>
      </w:pPr>
      <w:r>
        <w:rPr>
          <w:u w:val="single"/>
        </w:rPr>
        <w:t>Testfall bsp7</w:t>
      </w:r>
    </w:p>
    <w:p w:rsidR="00D74B80" w:rsidRDefault="003A49E0" w:rsidP="00D74B80">
      <w:pPr>
        <w:pStyle w:val="AC-TextI"/>
        <w:spacing w:line="360" w:lineRule="auto"/>
      </w:pPr>
      <w:r>
        <w:t xml:space="preserve">Die nicht-Nachbarn </w:t>
      </w:r>
      <w:r w:rsidR="00156355">
        <w:t>B</w:t>
      </w:r>
      <w:r>
        <w:t xml:space="preserve"> und </w:t>
      </w:r>
      <w:r w:rsidR="00156355">
        <w:t xml:space="preserve">A </w:t>
      </w:r>
      <w:r>
        <w:t xml:space="preserve">sind in der Eingabedatei auf der gleichen Position. </w:t>
      </w:r>
      <w:r w:rsidR="00890E52">
        <w:t>Das Programm führt ohne Fehlermeldung aus, allerdings sind im Ergebnis viele Überschneidungen und die reale Lagebeziehung geht verloren.</w:t>
      </w:r>
    </w:p>
    <w:p w:rsidR="00D74B80" w:rsidRPr="002456BE" w:rsidRDefault="00D74B80" w:rsidP="00D74B80">
      <w:pPr>
        <w:pStyle w:val="AC-TextI"/>
        <w:spacing w:line="360" w:lineRule="auto"/>
        <w:rPr>
          <w:u w:val="single"/>
        </w:rPr>
      </w:pPr>
      <w:r>
        <w:rPr>
          <w:u w:val="single"/>
        </w:rPr>
        <w:t>Testfall bsp8</w:t>
      </w:r>
    </w:p>
    <w:p w:rsidR="00B07C34" w:rsidRDefault="00D74B80" w:rsidP="00D74B80">
      <w:pPr>
        <w:pStyle w:val="AC-TextI"/>
        <w:spacing w:line="360" w:lineRule="auto"/>
      </w:pPr>
      <w:r>
        <w:t>Ein vereinfachtes Bei</w:t>
      </w:r>
      <w:r w:rsidR="00276F50">
        <w:t xml:space="preserve">spiel zur Veranschaulichung wie die aktuelle verwendete Abbruchbedingung ausgetrickst werden kann. Dadurch dass der Algorithmus nur die globalen Kräfte überprüft kann eine Überschneidung von zwei </w:t>
      </w:r>
      <w:r w:rsidR="00276F50">
        <w:lastRenderedPageBreak/>
        <w:t>Staaten durch einen gleich großen Abstand von zwei anderen Staaten ausgeglichen werden in Fällen in denen eine bessere Lösung ohne komplizierte Berechnungen möglich wäre.</w:t>
      </w:r>
    </w:p>
    <w:p w:rsidR="00CE259E" w:rsidRPr="000219EF" w:rsidRDefault="00CE259E" w:rsidP="00E74898">
      <w:pPr>
        <w:pStyle w:val="AC-TextI"/>
      </w:pPr>
    </w:p>
    <w:p w:rsidR="00E74898" w:rsidRPr="005050A5" w:rsidRDefault="005A6FE2" w:rsidP="00E74898">
      <w:pPr>
        <w:pStyle w:val="AC-Titel"/>
        <w:ind w:left="284" w:hanging="284"/>
      </w:pPr>
      <w:bookmarkStart w:id="34" w:name="_Toc8988597"/>
      <w:r w:rsidRPr="005050A5">
        <w:t>Beschreibung der Entwicklungsumgebung</w:t>
      </w:r>
      <w:bookmarkEnd w:id="34"/>
    </w:p>
    <w:p w:rsidR="00A63DED" w:rsidRDefault="00A63DED" w:rsidP="00A63DED">
      <w:pPr>
        <w:pStyle w:val="AC-Untertitel"/>
      </w:pPr>
      <w:bookmarkStart w:id="35" w:name="_Toc450502307"/>
      <w:bookmarkStart w:id="36" w:name="_Toc8988598"/>
      <w:r>
        <w:t>Rechner</w:t>
      </w:r>
      <w:bookmarkEnd w:id="35"/>
      <w:bookmarkEnd w:id="36"/>
    </w:p>
    <w:p w:rsidR="00A63DED" w:rsidRDefault="00A63DED" w:rsidP="00627E8C">
      <w:pPr>
        <w:pStyle w:val="AC-TextI"/>
        <w:spacing w:line="360" w:lineRule="auto"/>
      </w:pPr>
      <w:r>
        <w:t>Die</w:t>
      </w:r>
      <w:r w:rsidR="00033536">
        <w:t xml:space="preserve"> Entwicklung der</w:t>
      </w:r>
      <w:r>
        <w:t xml:space="preserve"> Software und </w:t>
      </w:r>
      <w:r w:rsidR="00033536">
        <w:t xml:space="preserve">Erstellung der </w:t>
      </w:r>
      <w:r>
        <w:t xml:space="preserve">Dokumentation </w:t>
      </w:r>
      <w:r w:rsidR="003E233D">
        <w:t xml:space="preserve">wurde </w:t>
      </w:r>
      <w:r>
        <w:t xml:space="preserve">auf </w:t>
      </w:r>
      <w:r w:rsidR="00033536">
        <w:t xml:space="preserve">einem Laptop </w:t>
      </w:r>
      <w:r>
        <w:t xml:space="preserve">mit folgenden Systemeigenschaften </w:t>
      </w:r>
      <w:r w:rsidR="003E233D">
        <w:t>erarbeitet</w:t>
      </w:r>
      <w:r>
        <w:t>:</w:t>
      </w:r>
    </w:p>
    <w:p w:rsidR="00A63DED" w:rsidRPr="008F7F73" w:rsidRDefault="00A63DED" w:rsidP="00627E8C">
      <w:pPr>
        <w:pStyle w:val="AC-TextI"/>
        <w:spacing w:line="360" w:lineRule="auto"/>
        <w:rPr>
          <w:rFonts w:cs="ArialNarrow"/>
          <w:szCs w:val="22"/>
          <w:lang w:val="en-US"/>
        </w:rPr>
      </w:pPr>
      <w:proofErr w:type="spellStart"/>
      <w:r w:rsidRPr="008F7F73">
        <w:rPr>
          <w:lang w:val="en-US"/>
        </w:rPr>
        <w:t>Prozessor</w:t>
      </w:r>
      <w:proofErr w:type="spellEnd"/>
      <w:r w:rsidRPr="008F7F73">
        <w:rPr>
          <w:lang w:val="en-US"/>
        </w:rPr>
        <w:t>:</w:t>
      </w:r>
      <w:r w:rsidRPr="008F7F73">
        <w:rPr>
          <w:lang w:val="en-US"/>
        </w:rPr>
        <w:tab/>
      </w:r>
      <w:r w:rsidRPr="008F7F73">
        <w:rPr>
          <w:lang w:val="en-US"/>
        </w:rPr>
        <w:tab/>
      </w:r>
      <w:r w:rsidR="00033536">
        <w:rPr>
          <w:rFonts w:cs="ArialNarrow"/>
          <w:szCs w:val="22"/>
          <w:lang w:val="en-US"/>
        </w:rPr>
        <w:t>Intel® Core™ i5</w:t>
      </w:r>
      <w:r w:rsidRPr="008F7F73">
        <w:rPr>
          <w:rFonts w:cs="ArialNarrow"/>
          <w:szCs w:val="22"/>
          <w:lang w:val="en-US"/>
        </w:rPr>
        <w:t>-</w:t>
      </w:r>
      <w:r w:rsidR="00033536">
        <w:rPr>
          <w:rFonts w:cs="ArialNarrow"/>
          <w:szCs w:val="22"/>
          <w:lang w:val="en-US"/>
        </w:rPr>
        <w:t>6200U</w:t>
      </w:r>
      <w:r w:rsidRPr="008F7F73">
        <w:rPr>
          <w:rFonts w:cs="ArialNarrow"/>
          <w:szCs w:val="22"/>
          <w:lang w:val="en-US"/>
        </w:rPr>
        <w:t xml:space="preserve"> CPU @ 2.</w:t>
      </w:r>
      <w:r w:rsidR="00033536">
        <w:rPr>
          <w:rFonts w:cs="ArialNarrow"/>
          <w:szCs w:val="22"/>
          <w:lang w:val="en-US"/>
        </w:rPr>
        <w:t>3</w:t>
      </w:r>
      <w:r w:rsidRPr="008F7F73">
        <w:rPr>
          <w:rFonts w:cs="ArialNarrow"/>
          <w:szCs w:val="22"/>
          <w:lang w:val="en-US"/>
        </w:rPr>
        <w:t>0GHz</w:t>
      </w:r>
    </w:p>
    <w:p w:rsidR="00A63DED" w:rsidRPr="004C4124" w:rsidRDefault="00A63DED" w:rsidP="00627E8C">
      <w:pPr>
        <w:pStyle w:val="AC-TextI"/>
        <w:spacing w:line="360" w:lineRule="auto"/>
        <w:rPr>
          <w:szCs w:val="22"/>
        </w:rPr>
      </w:pPr>
      <w:r w:rsidRPr="004C4124">
        <w:rPr>
          <w:rFonts w:cs="ArialNarrow"/>
          <w:szCs w:val="22"/>
        </w:rPr>
        <w:t>Arbeitsspeicher:</w:t>
      </w:r>
      <w:r w:rsidRPr="004C4124">
        <w:rPr>
          <w:rFonts w:cs="ArialNarrow"/>
          <w:szCs w:val="22"/>
        </w:rPr>
        <w:tab/>
      </w:r>
      <w:r>
        <w:rPr>
          <w:rFonts w:cs="ArialNarrow"/>
          <w:szCs w:val="22"/>
        </w:rPr>
        <w:tab/>
      </w:r>
      <w:r w:rsidR="00033536">
        <w:rPr>
          <w:rFonts w:cs="ArialNarrow"/>
          <w:szCs w:val="22"/>
        </w:rPr>
        <w:t>8</w:t>
      </w:r>
      <w:r w:rsidRPr="004C4124">
        <w:rPr>
          <w:rFonts w:cs="ArialNarrow"/>
          <w:szCs w:val="22"/>
        </w:rPr>
        <w:t xml:space="preserve"> GB</w:t>
      </w:r>
    </w:p>
    <w:p w:rsidR="00A63DED" w:rsidRDefault="00A63DED" w:rsidP="00627E8C">
      <w:pPr>
        <w:pStyle w:val="AC-TextI"/>
        <w:spacing w:line="360" w:lineRule="auto"/>
      </w:pPr>
      <w:r>
        <w:t>Systemtyp:</w:t>
      </w:r>
      <w:r w:rsidR="00033536">
        <w:tab/>
      </w:r>
      <w:r w:rsidR="00033536">
        <w:tab/>
        <w:t>64</w:t>
      </w:r>
      <w:r>
        <w:t xml:space="preserve"> Bit-Betriebssystem</w:t>
      </w:r>
    </w:p>
    <w:p w:rsidR="00A63DED" w:rsidRDefault="00A63DED" w:rsidP="00627E8C">
      <w:pPr>
        <w:pStyle w:val="AC-TextI"/>
        <w:spacing w:line="360" w:lineRule="auto"/>
      </w:pPr>
      <w:r>
        <w:t xml:space="preserve">Betriebssystem: </w:t>
      </w:r>
      <w:r>
        <w:tab/>
      </w:r>
      <w:r>
        <w:tab/>
        <w:t xml:space="preserve">Windows 7 </w:t>
      </w:r>
      <w:r w:rsidR="00033536">
        <w:t>Enterprise</w:t>
      </w:r>
      <w:r>
        <w:t>, SP1</w:t>
      </w:r>
    </w:p>
    <w:p w:rsidR="00A63DED" w:rsidRDefault="00A63DED" w:rsidP="00A63DED">
      <w:pPr>
        <w:pStyle w:val="AC-TextI"/>
      </w:pPr>
    </w:p>
    <w:p w:rsidR="00A63DED" w:rsidRDefault="00A63DED" w:rsidP="00A63DED">
      <w:pPr>
        <w:pStyle w:val="AC-Untertitel"/>
      </w:pPr>
      <w:bookmarkStart w:id="37" w:name="_Toc450502308"/>
      <w:bookmarkStart w:id="38" w:name="_Toc8988599"/>
      <w:r>
        <w:t>Entwicklungsumgebung</w:t>
      </w:r>
      <w:bookmarkEnd w:id="37"/>
      <w:bookmarkEnd w:id="38"/>
    </w:p>
    <w:p w:rsidR="00A63DED" w:rsidRDefault="003F701E" w:rsidP="00CE259E">
      <w:pPr>
        <w:pStyle w:val="AC-TextI"/>
        <w:spacing w:line="360" w:lineRule="auto"/>
      </w:pPr>
      <w:r>
        <w:t>Die</w:t>
      </w:r>
      <w:r w:rsidR="003E233D">
        <w:t xml:space="preserve"> </w:t>
      </w:r>
      <w:r>
        <w:t xml:space="preserve">Software wurde in der </w:t>
      </w:r>
      <w:r w:rsidR="00C40BC0">
        <w:t xml:space="preserve">Java </w:t>
      </w:r>
      <w:r>
        <w:t>IDE (</w:t>
      </w:r>
      <w:r w:rsidR="00C40BC0">
        <w:t>Integrierte Entwicklungsumgebung</w:t>
      </w:r>
      <w:r>
        <w:t xml:space="preserve">) </w:t>
      </w:r>
      <w:proofErr w:type="spellStart"/>
      <w:r w:rsidR="006B043D">
        <w:t>NetB</w:t>
      </w:r>
      <w:r w:rsidR="00CE259E" w:rsidRPr="003F701E">
        <w:t>eans</w:t>
      </w:r>
      <w:proofErr w:type="spellEnd"/>
      <w:r>
        <w:t xml:space="preserve"> entwickelt. </w:t>
      </w:r>
      <w:r w:rsidR="006B043D">
        <w:t xml:space="preserve">Es wurde die </w:t>
      </w:r>
      <w:proofErr w:type="spellStart"/>
      <w:r w:rsidR="006B043D">
        <w:t>NetBeans</w:t>
      </w:r>
      <w:proofErr w:type="spellEnd"/>
      <w:r w:rsidR="006B043D">
        <w:t xml:space="preserve"> </w:t>
      </w:r>
      <w:proofErr w:type="spellStart"/>
      <w:r w:rsidR="00C40BC0">
        <w:t>version</w:t>
      </w:r>
      <w:proofErr w:type="spellEnd"/>
      <w:r w:rsidR="00C40BC0">
        <w:t xml:space="preserve"> 8.2 verwendet. Das Programm kann unter </w:t>
      </w:r>
      <w:hyperlink r:id="rId30" w:history="1">
        <w:r w:rsidR="00C40BC0" w:rsidRPr="002348CF">
          <w:rPr>
            <w:rStyle w:val="Hyperlink"/>
          </w:rPr>
          <w:t>https://netbeans.org/</w:t>
        </w:r>
      </w:hyperlink>
      <w:r w:rsidR="00C40BC0">
        <w:t xml:space="preserve"> heruntergeladen werden.</w:t>
      </w:r>
    </w:p>
    <w:p w:rsidR="00A63DED" w:rsidRPr="00EC074A" w:rsidRDefault="00A63DED" w:rsidP="00A63DED">
      <w:pPr>
        <w:pStyle w:val="AC-Untertitel"/>
      </w:pPr>
      <w:bookmarkStart w:id="39" w:name="_Toc450502309"/>
      <w:bookmarkStart w:id="40" w:name="_Toc8988600"/>
      <w:r>
        <w:t>Compiler</w:t>
      </w:r>
      <w:bookmarkEnd w:id="39"/>
      <w:bookmarkEnd w:id="40"/>
    </w:p>
    <w:p w:rsidR="00A63DED" w:rsidRPr="00C32D6B" w:rsidRDefault="00CA55A2" w:rsidP="000710B2">
      <w:pPr>
        <w:pStyle w:val="AC-TextI"/>
        <w:spacing w:line="360" w:lineRule="auto"/>
        <w:rPr>
          <w:lang w:val="en-US"/>
        </w:rPr>
      </w:pPr>
      <w:r>
        <w:t>Der Quellcode wurde mit de</w:t>
      </w:r>
      <w:r w:rsidR="001F389F">
        <w:t>m</w:t>
      </w:r>
      <w:r>
        <w:t xml:space="preserve"> JDK </w:t>
      </w:r>
      <w:r w:rsidR="001F389F">
        <w:t xml:space="preserve">1.8.0_101 innerhalb von </w:t>
      </w:r>
      <w:proofErr w:type="spellStart"/>
      <w:r w:rsidR="001F389F">
        <w:t>NetBeans</w:t>
      </w:r>
      <w:proofErr w:type="spellEnd"/>
      <w:r w:rsidR="001F389F">
        <w:t xml:space="preserve"> kompiliert. Es ist zu beachten dass die commons.io-2.6 </w:t>
      </w:r>
      <w:proofErr w:type="gramStart"/>
      <w:r w:rsidR="001F389F">
        <w:t>Bibliothek benutzt wird</w:t>
      </w:r>
      <w:proofErr w:type="gramEnd"/>
      <w:r w:rsidR="001F389F">
        <w:t xml:space="preserve"> und diese mit in die </w:t>
      </w:r>
      <w:proofErr w:type="spellStart"/>
      <w:r w:rsidR="001F389F">
        <w:t>jar</w:t>
      </w:r>
      <w:proofErr w:type="spellEnd"/>
      <w:r w:rsidR="001F389F">
        <w:t>-Datei gebaut werden.</w:t>
      </w:r>
      <w:r w:rsidR="00C32D6B">
        <w:t xml:space="preserve"> </w:t>
      </w:r>
      <w:proofErr w:type="spellStart"/>
      <w:r w:rsidR="00C32D6B" w:rsidRPr="00C32D6B">
        <w:rPr>
          <w:lang w:val="en-US"/>
        </w:rPr>
        <w:t>Downloadlink</w:t>
      </w:r>
      <w:proofErr w:type="spellEnd"/>
      <w:r w:rsidR="00C32D6B" w:rsidRPr="00C32D6B">
        <w:rPr>
          <w:lang w:val="en-US"/>
        </w:rPr>
        <w:t>:</w:t>
      </w:r>
      <w:r w:rsidR="00C32D6B" w:rsidRPr="00F72B59">
        <w:rPr>
          <w:lang w:val="en-US"/>
        </w:rPr>
        <w:t xml:space="preserve"> </w:t>
      </w:r>
      <w:hyperlink r:id="rId31" w:history="1">
        <w:r w:rsidR="00C32D6B" w:rsidRPr="00847268">
          <w:rPr>
            <w:rStyle w:val="Hyperlink"/>
            <w:lang w:val="en-US"/>
          </w:rPr>
          <w:t>https://commons.apache.org/proper/commons-io/download_io.cgi</w:t>
        </w:r>
      </w:hyperlink>
      <w:r w:rsidR="00C32D6B">
        <w:rPr>
          <w:lang w:val="en-US"/>
        </w:rPr>
        <w:t xml:space="preserve"> </w:t>
      </w:r>
    </w:p>
    <w:p w:rsidR="00A63DED" w:rsidRPr="00EC074A" w:rsidRDefault="00A63DED" w:rsidP="00A63DED">
      <w:pPr>
        <w:pStyle w:val="AC-Untertitel"/>
      </w:pPr>
      <w:bookmarkStart w:id="41" w:name="_Toc450502310"/>
      <w:bookmarkStart w:id="42" w:name="_Toc8988601"/>
      <w:r>
        <w:t>Dokumentation</w:t>
      </w:r>
      <w:bookmarkEnd w:id="41"/>
      <w:bookmarkEnd w:id="42"/>
    </w:p>
    <w:p w:rsidR="00A63DED" w:rsidRDefault="000C3512" w:rsidP="00627E8C">
      <w:pPr>
        <w:pStyle w:val="AC-TextI"/>
        <w:spacing w:line="360" w:lineRule="auto"/>
      </w:pPr>
      <w:r>
        <w:t xml:space="preserve">Die Textdokumentation wurde mit dem Textverarbeitungsprogramm </w:t>
      </w:r>
      <w:r w:rsidR="00A63DED">
        <w:t xml:space="preserve">Microsoft® </w:t>
      </w:r>
      <w:r>
        <w:t>Word 2013 als Bestandteil von Microsoft Office Professional Plus 2013 erstellt.</w:t>
      </w:r>
    </w:p>
    <w:p w:rsidR="00A63DED" w:rsidRDefault="000C3512" w:rsidP="00627E8C">
      <w:pPr>
        <w:pStyle w:val="AC-TextI"/>
        <w:spacing w:line="360" w:lineRule="auto"/>
      </w:pPr>
      <w:r>
        <w:t xml:space="preserve">Die </w:t>
      </w:r>
      <w:proofErr w:type="spellStart"/>
      <w:r w:rsidR="00A63DED">
        <w:t>Nassi</w:t>
      </w:r>
      <w:proofErr w:type="spellEnd"/>
      <w:r w:rsidR="00A63DED">
        <w:t xml:space="preserve">-Schneidermann-Diagramme </w:t>
      </w:r>
      <w:r w:rsidR="00F72B59">
        <w:t xml:space="preserve">wurden mithilfe von </w:t>
      </w:r>
      <w:proofErr w:type="spellStart"/>
      <w:r w:rsidR="00F72B59">
        <w:t>EasyCODE</w:t>
      </w:r>
      <w:proofErr w:type="spellEnd"/>
      <w:r w:rsidR="00F72B59">
        <w:t xml:space="preserve"> 9.3 erstellt. </w:t>
      </w:r>
      <w:hyperlink r:id="rId32" w:history="1">
        <w:r w:rsidR="00F72B59" w:rsidRPr="00847268">
          <w:rPr>
            <w:rStyle w:val="Hyperlink"/>
          </w:rPr>
          <w:t>http://www.easycode.de/download/software/</w:t>
        </w:r>
      </w:hyperlink>
      <w:r w:rsidR="00F72B59">
        <w:t xml:space="preserve"> </w:t>
      </w:r>
    </w:p>
    <w:p w:rsidR="00660896" w:rsidRDefault="000710B2" w:rsidP="000710B2">
      <w:pPr>
        <w:pStyle w:val="AC-TextI"/>
        <w:spacing w:line="360" w:lineRule="auto"/>
      </w:pPr>
      <w:r>
        <w:t xml:space="preserve">UML-Klassendiagramme </w:t>
      </w:r>
      <w:r w:rsidR="00F72B59">
        <w:t xml:space="preserve">wurden </w:t>
      </w:r>
      <w:r w:rsidR="00851B15">
        <w:t>in</w:t>
      </w:r>
      <w:r w:rsidR="00F72B59">
        <w:t xml:space="preserve"> Visual </w:t>
      </w:r>
      <w:proofErr w:type="spellStart"/>
      <w:r>
        <w:t>Paradigm</w:t>
      </w:r>
      <w:proofErr w:type="spellEnd"/>
      <w:r>
        <w:t xml:space="preserve"> Version 14.2 erstellt. </w:t>
      </w:r>
      <w:hyperlink r:id="rId33" w:history="1">
        <w:r w:rsidRPr="00847268">
          <w:rPr>
            <w:rStyle w:val="Hyperlink"/>
          </w:rPr>
          <w:t>https://www.visual-paradigm.com/download/</w:t>
        </w:r>
      </w:hyperlink>
      <w:r>
        <w:t xml:space="preserve">  </w:t>
      </w:r>
    </w:p>
    <w:p w:rsidR="00660896" w:rsidRDefault="00660896">
      <w:pPr>
        <w:spacing w:line="259" w:lineRule="auto"/>
        <w:rPr>
          <w:rFonts w:ascii="Arial Narrow" w:hAnsi="Arial Narrow"/>
          <w:szCs w:val="28"/>
        </w:rPr>
      </w:pPr>
      <w:r>
        <w:br w:type="page"/>
      </w:r>
    </w:p>
    <w:p w:rsidR="00E74898" w:rsidRPr="00276F50" w:rsidRDefault="00276F50" w:rsidP="00E74898">
      <w:pPr>
        <w:pStyle w:val="AC-Titel"/>
        <w:ind w:left="284" w:hanging="284"/>
        <w:rPr>
          <w:lang w:val="en-US"/>
        </w:rPr>
      </w:pPr>
      <w:bookmarkStart w:id="43" w:name="_Toc8988602"/>
      <w:r>
        <w:lastRenderedPageBreak/>
        <w:t>Abweichungen vo</w:t>
      </w:r>
      <w:r w:rsidR="00D67280" w:rsidRPr="00276F50">
        <w:t xml:space="preserve">m </w:t>
      </w:r>
      <w:r w:rsidRPr="00276F50">
        <w:t>Konzept</w:t>
      </w:r>
      <w:bookmarkEnd w:id="43"/>
    </w:p>
    <w:p w:rsidR="00E74898" w:rsidRDefault="0030386F" w:rsidP="00627E8C">
      <w:pPr>
        <w:pStyle w:val="AC-TextI"/>
        <w:spacing w:line="360" w:lineRule="auto"/>
      </w:pPr>
      <w:r>
        <w:t xml:space="preserve">Die Implementation entspricht im Großen und Ganzen des entworfenen Konzepts, es ist bei der Umsetzung allerdings zu kleineren Änderungen und vor allem zu Ergänzungen gekommen. </w:t>
      </w:r>
      <w:r w:rsidR="00911C1C">
        <w:t>Diese Änderungen werden</w:t>
      </w:r>
      <w:r>
        <w:t xml:space="preserve"> hier dokumentiert.</w:t>
      </w:r>
    </w:p>
    <w:p w:rsidR="00E82D05" w:rsidRPr="005817FA" w:rsidRDefault="00E82D05" w:rsidP="00A47FED">
      <w:pPr>
        <w:pStyle w:val="AC-TextI"/>
        <w:spacing w:line="276" w:lineRule="auto"/>
      </w:pPr>
    </w:p>
    <w:p w:rsidR="00E74898" w:rsidRPr="0030386F" w:rsidRDefault="000E1046" w:rsidP="00E74898">
      <w:pPr>
        <w:pStyle w:val="AC-Untertitel"/>
      </w:pPr>
      <w:bookmarkStart w:id="44" w:name="_Toc8988603"/>
      <w:r w:rsidRPr="005817FA">
        <w:t xml:space="preserve">Abweichungen </w:t>
      </w:r>
      <w:r w:rsidR="002D235D">
        <w:t xml:space="preserve">und Ergänzungen des </w:t>
      </w:r>
      <w:r w:rsidRPr="005817FA">
        <w:t>Algorit</w:t>
      </w:r>
      <w:r w:rsidRPr="0030386F">
        <w:t>hm</w:t>
      </w:r>
      <w:r w:rsidR="000710B2">
        <w:t>us</w:t>
      </w:r>
      <w:bookmarkEnd w:id="44"/>
    </w:p>
    <w:p w:rsidR="00C734D0" w:rsidRDefault="002D235D" w:rsidP="00CE259E">
      <w:pPr>
        <w:pStyle w:val="AC-TextI"/>
        <w:spacing w:line="360" w:lineRule="auto"/>
      </w:pPr>
      <w:r>
        <w:t>Bei der Ausarbeitun</w:t>
      </w:r>
      <w:r w:rsidR="00C734D0">
        <w:t>g des Konzepts war</w:t>
      </w:r>
      <w:r w:rsidR="00AB6C31">
        <w:t xml:space="preserve"> noch keine </w:t>
      </w:r>
      <w:r w:rsidR="00C734D0">
        <w:t xml:space="preserve">sinnvolle </w:t>
      </w:r>
      <w:r w:rsidR="00AB6C31">
        <w:t xml:space="preserve">Vorbereitung auf die Iterationen </w:t>
      </w:r>
      <w:r w:rsidR="00C734D0">
        <w:t>modelliert</w:t>
      </w:r>
      <w:r w:rsidR="00AB6C31">
        <w:t xml:space="preserve">. Es wird jetzt vor Beginn der Iterationsschleife zunächst eine Kräfteberechnung durchgeführt und auf Überschneidungen überprüft. Bei höheren Abstoßungskräften als Anziehungskräften werden die Kennwerte so lange halbiert bis global größere Anziehungskräfte wirken. Dies entspricht dem „auseinander schieben“ welches in der Aufgabenstellung empfohlen wurde. Im Zuge dieser Änderung musste der Kennwert der zunächst als Integer angedacht war in das Double Format überführt werden und wird jetzt als solcher im Staat-Attribut gespeichert. Außerdem wurden verschiedene Hilfsmethoden hinzugefügt die diese Berechnung erleichtern oder ermöglichen, so musste der Staat-Klasse eine Skalier Funktion hinzugefügt werden und in </w:t>
      </w:r>
      <w:proofErr w:type="spellStart"/>
      <w:r w:rsidR="00AB6C31" w:rsidRPr="00AB6C31">
        <w:rPr>
          <w:i/>
        </w:rPr>
        <w:t>Laenderberechnung</w:t>
      </w:r>
      <w:proofErr w:type="spellEnd"/>
      <w:r w:rsidR="00AB6C31">
        <w:rPr>
          <w:i/>
        </w:rPr>
        <w:t xml:space="preserve"> </w:t>
      </w:r>
      <w:r w:rsidR="00AB6C31">
        <w:t>wird Verwendung von den bereits angedachten Methoden zur Berechnung aller Abstoßungs- und Anziehungskräfte eines Staats</w:t>
      </w:r>
      <w:r w:rsidR="00C734D0">
        <w:t xml:space="preserve"> gemacht. Zur Summierung dieser Kräfte für alle Vektoren wurden in </w:t>
      </w:r>
      <w:proofErr w:type="spellStart"/>
      <w:r w:rsidR="00C734D0">
        <w:rPr>
          <w:i/>
        </w:rPr>
        <w:t>Laenderberechnung</w:t>
      </w:r>
      <w:proofErr w:type="spellEnd"/>
      <w:r w:rsidR="00C734D0">
        <w:t xml:space="preserve"> Hilfsmethoden hinzugefügt. </w:t>
      </w:r>
    </w:p>
    <w:p w:rsidR="00AB6C31" w:rsidRDefault="00C734D0" w:rsidP="00CE259E">
      <w:pPr>
        <w:pStyle w:val="AC-TextI"/>
        <w:spacing w:line="360" w:lineRule="auto"/>
      </w:pPr>
      <w:r>
        <w:t>Diese Hilfsmethoden finden ebenfalls Verwendung für die Umsetzung der bis dahin noch fehlenden Qualitätsprüfung und in diesem Zusammenhang den Abbruchbedingungen der Iterationsschleife. Für die Abbruchbedingungen wurden ebenfalls zwei weitere Attribute hinzugefügt. Die maximale Anzahl von Iterationen nach denen die Schleife spätestens abbricht und der Toleranzwert der in der Verfahrensbeschreibung näher beschrieben wurde.</w:t>
      </w:r>
    </w:p>
    <w:p w:rsidR="00C734D0" w:rsidRDefault="00837B17" w:rsidP="00CE259E">
      <w:pPr>
        <w:pStyle w:val="AC-TextI"/>
        <w:spacing w:line="360" w:lineRule="auto"/>
      </w:pPr>
      <w:r>
        <w:t>Zusätzlich wurde noch eine Methode zur Berechnung des jeweils sinnvollen Darstellungsbereichs einer Iteration hinzugefügt.</w:t>
      </w:r>
    </w:p>
    <w:p w:rsidR="0056135A" w:rsidRPr="00C734D0" w:rsidRDefault="0056135A" w:rsidP="00CE259E">
      <w:pPr>
        <w:pStyle w:val="AC-TextI"/>
        <w:spacing w:line="360" w:lineRule="auto"/>
      </w:pPr>
      <w:r>
        <w:t xml:space="preserve">Der Algorithmus einer einzelnen Iteration musste insofern angepasst werden dass die Kräfte nicht jeweils hälftig </w:t>
      </w:r>
      <w:r w:rsidR="004A5A0A">
        <w:t>auf einen Staat wirken, sondern abhängig von der Anzahl der Nachbar, wie in der Verfahrensbeschreibung erläutert.</w:t>
      </w:r>
    </w:p>
    <w:p w:rsidR="00D67280" w:rsidRPr="00C226D8" w:rsidRDefault="000E1046" w:rsidP="00D67280">
      <w:pPr>
        <w:pStyle w:val="AC-Untertitel"/>
      </w:pPr>
      <w:bookmarkStart w:id="45" w:name="_Toc8988604"/>
      <w:r w:rsidRPr="00C226D8">
        <w:t>Abweichungen in der Klassenstruktur</w:t>
      </w:r>
      <w:bookmarkEnd w:id="45"/>
    </w:p>
    <w:p w:rsidR="005D7F1F" w:rsidRDefault="004A5A0A" w:rsidP="004A5A0A">
      <w:pPr>
        <w:pStyle w:val="AC-TextI"/>
        <w:spacing w:line="360" w:lineRule="auto"/>
      </w:pPr>
      <w:r>
        <w:t xml:space="preserve">Die Funktion zur Berechnung der Kräfte war zunächst als Methode von </w:t>
      </w:r>
      <w:proofErr w:type="spellStart"/>
      <w:r>
        <w:rPr>
          <w:i/>
        </w:rPr>
        <w:t>Laenderberechnung</w:t>
      </w:r>
      <w:proofErr w:type="spellEnd"/>
      <w:r>
        <w:t xml:space="preserve"> modelliert, allerdings hat sich herausgestellt dass es sinnvoller ist wenn diese Berechnung in </w:t>
      </w:r>
      <w:r w:rsidRPr="004A5A0A">
        <w:rPr>
          <w:i/>
        </w:rPr>
        <w:t>Staat</w:t>
      </w:r>
      <w:r>
        <w:t xml:space="preserve"> stattfindet da so kein externer Zugriff auf die Nachbarstaaten benötigt wird und unnötige Hilfsmethoden entfernt werden können.</w:t>
      </w:r>
    </w:p>
    <w:p w:rsidR="000D26B2" w:rsidRDefault="000D26B2" w:rsidP="004A5A0A">
      <w:pPr>
        <w:pStyle w:val="AC-TextI"/>
        <w:spacing w:line="360" w:lineRule="auto"/>
      </w:pPr>
      <w:r>
        <w:t>Wie bereits in 8.1 angesprochen wurden verschiedene Klassen um neue Hilfsmethoden ergänzt.</w:t>
      </w:r>
    </w:p>
    <w:p w:rsidR="000D26B2" w:rsidRPr="00AF41FE" w:rsidRDefault="000D26B2" w:rsidP="004A5A0A">
      <w:pPr>
        <w:pStyle w:val="AC-TextI"/>
        <w:spacing w:line="360" w:lineRule="auto"/>
      </w:pPr>
      <w:r>
        <w:t xml:space="preserve">Zusätzlich wurde die </w:t>
      </w:r>
      <w:r w:rsidRPr="000D26B2">
        <w:rPr>
          <w:i/>
        </w:rPr>
        <w:t>Feedback</w:t>
      </w:r>
      <w:r>
        <w:t xml:space="preserve">-Klasse entwickelt welche die Rückgabe über </w:t>
      </w:r>
      <w:r w:rsidR="00AF41FE">
        <w:t xml:space="preserve">die Kommandozeilenschnittstelle verwaltet. Es wurde jeweils in </w:t>
      </w:r>
      <w:proofErr w:type="spellStart"/>
      <w:r w:rsidR="00AF41FE">
        <w:rPr>
          <w:i/>
        </w:rPr>
        <w:t>Laenderberechnung</w:t>
      </w:r>
      <w:proofErr w:type="spellEnd"/>
      <w:r w:rsidR="00AF41FE">
        <w:t>,</w:t>
      </w:r>
      <w:r w:rsidR="00AF41FE">
        <w:rPr>
          <w:i/>
        </w:rPr>
        <w:t xml:space="preserve"> Staat </w:t>
      </w:r>
      <w:r w:rsidR="00AF41FE">
        <w:t xml:space="preserve">und </w:t>
      </w:r>
      <w:r w:rsidR="00AF41FE">
        <w:rPr>
          <w:i/>
        </w:rPr>
        <w:t>Vektor</w:t>
      </w:r>
      <w:r w:rsidR="00AF41FE">
        <w:t xml:space="preserve"> ein Attribut dieser Klasse erstellt und instanziiert.</w:t>
      </w:r>
    </w:p>
    <w:p w:rsidR="004A5A0A" w:rsidRPr="00404D16" w:rsidRDefault="004A5A0A" w:rsidP="004A5A0A">
      <w:pPr>
        <w:pStyle w:val="AC-TextI"/>
        <w:spacing w:line="360" w:lineRule="auto"/>
      </w:pPr>
    </w:p>
    <w:p w:rsidR="00E74898" w:rsidRPr="00404D16" w:rsidRDefault="00181255" w:rsidP="00E74898">
      <w:pPr>
        <w:pStyle w:val="AC-Titel"/>
        <w:ind w:left="284" w:hanging="284"/>
      </w:pPr>
      <w:bookmarkStart w:id="46" w:name="_Toc8988605"/>
      <w:r w:rsidRPr="00404D16">
        <w:lastRenderedPageBreak/>
        <w:t>Zusammenfassung und Ausblick</w:t>
      </w:r>
      <w:bookmarkEnd w:id="46"/>
    </w:p>
    <w:p w:rsidR="00D74B80" w:rsidRDefault="00611501" w:rsidP="00CE259E">
      <w:pPr>
        <w:pStyle w:val="AC-TextI"/>
        <w:spacing w:line="360" w:lineRule="auto"/>
      </w:pPr>
      <w:r>
        <w:t xml:space="preserve">Das entwickelte Programm dient zur Berechnung von Kartendarstellungen anhand gegebener Kennwerte, Lage- und Nachbarschaftsbeziehungen. </w:t>
      </w:r>
    </w:p>
    <w:p w:rsidR="00D74B80" w:rsidRDefault="00611501" w:rsidP="00CE259E">
      <w:pPr>
        <w:pStyle w:val="AC-TextI"/>
        <w:spacing w:line="360" w:lineRule="auto"/>
      </w:pPr>
      <w:r>
        <w:t>Es wird eine Eingabedatei mit den entsprechenden Werten eingelesen, diese Werte werden dann in eine sinnvolle Darstellung gebrach</w:t>
      </w:r>
      <w:r w:rsidR="00D74B80">
        <w:t>t</w:t>
      </w:r>
      <w:r>
        <w:t xml:space="preserve">. </w:t>
      </w:r>
    </w:p>
    <w:p w:rsidR="00611501" w:rsidRDefault="00611501" w:rsidP="00CE259E">
      <w:pPr>
        <w:pStyle w:val="AC-TextI"/>
        <w:spacing w:line="360" w:lineRule="auto"/>
      </w:pPr>
      <w:r>
        <w:t>Bei der Darstellung wird vor allem darauf geachtet, dass ein ausgeglichenes Verhältnis zwischen möglichst wenig Überschneidungen und möglichst geringen Abständen zwischen Nachbarstaaten erreicht wird. Da dieses Verhältnis nur ein möglicher Lösungsansatz ist kann es sich in der Darstellung im Detail von ähnlichen Implementationen unterschieden.</w:t>
      </w:r>
    </w:p>
    <w:p w:rsidR="008937F3" w:rsidRDefault="00611501" w:rsidP="00CE259E">
      <w:pPr>
        <w:pStyle w:val="AC-TextI"/>
        <w:spacing w:line="360" w:lineRule="auto"/>
      </w:pPr>
      <w:r>
        <w:t>Die</w:t>
      </w:r>
      <w:r w:rsidR="00D74B80">
        <w:t xml:space="preserve"> Ergebnisse werden dann in einer Ausgabedatei ausgegeben. Das</w:t>
      </w:r>
      <w:r>
        <w:t xml:space="preserve"> </w:t>
      </w:r>
      <w:r w:rsidR="00D74B80">
        <w:t xml:space="preserve">Format der Ausgabedatei entspricht dabei gültigen </w:t>
      </w:r>
      <w:proofErr w:type="spellStart"/>
      <w:r w:rsidR="00D74B80" w:rsidRPr="00D74B80">
        <w:rPr>
          <w:i/>
        </w:rPr>
        <w:t>gnuplot</w:t>
      </w:r>
      <w:proofErr w:type="spellEnd"/>
      <w:r w:rsidR="00D74B80">
        <w:t xml:space="preserve"> Befehlen wodurch die erarbeiteten Ergebnisse grafisch Darstellbar sind.</w:t>
      </w:r>
    </w:p>
    <w:p w:rsidR="00D74B80" w:rsidRDefault="00D74B80" w:rsidP="00CE259E">
      <w:pPr>
        <w:pStyle w:val="AC-TextI"/>
        <w:spacing w:line="360" w:lineRule="auto"/>
      </w:pPr>
      <w:r>
        <w:t xml:space="preserve">Die Architektur basiert auf dem EVA-Prinzip der modularen Entwicklung. Durch diese Trennung der einzelnen Module und der zur Verfügung gestellten </w:t>
      </w:r>
      <w:r w:rsidR="00276F50">
        <w:t>Schnittstellen</w:t>
      </w:r>
      <w:r>
        <w:t xml:space="preserve"> für die Eingabe und Ausgabe ist das Programm leicht erweiterbar</w:t>
      </w:r>
      <w:r w:rsidR="00276F50">
        <w:t>.</w:t>
      </w:r>
    </w:p>
    <w:p w:rsidR="00276F50" w:rsidRDefault="00276F50" w:rsidP="00CE259E">
      <w:pPr>
        <w:pStyle w:val="AC-TextI"/>
        <w:spacing w:line="360" w:lineRule="auto"/>
      </w:pPr>
      <w:r>
        <w:t xml:space="preserve">Anhand eines Testfalls wurde gezeigt dass der Algorithmus insbesondere in der Wahl des Abbruchkriteriums verbesserungswürdig ist. Eine mögliche Lösung ist es zusätzlich zu dem globalen Kräfteverhältnis noch die lokalen Kräfte zwischen allen Nachbarn eines Staats zu </w:t>
      </w:r>
      <w:r w:rsidR="009B4042">
        <w:t>vergleichen.</w:t>
      </w:r>
    </w:p>
    <w:p w:rsidR="009B4042" w:rsidRDefault="009B4042" w:rsidP="00CE259E">
      <w:pPr>
        <w:pStyle w:val="AC-TextI"/>
        <w:spacing w:line="360" w:lineRule="auto"/>
      </w:pPr>
      <w:r>
        <w:t>Darüber hinaus kann das hier entwickelte Programm mit einer eigenen graphischen Oberfläche für die direkte Darstellung der Karten erweitert werden.</w:t>
      </w:r>
    </w:p>
    <w:p w:rsidR="00660896" w:rsidRDefault="00660896">
      <w:pPr>
        <w:spacing w:line="259" w:lineRule="auto"/>
        <w:rPr>
          <w:rFonts w:ascii="Arial Narrow" w:hAnsi="Arial Narrow"/>
          <w:szCs w:val="28"/>
        </w:rPr>
      </w:pPr>
      <w:r>
        <w:br w:type="page"/>
      </w:r>
    </w:p>
    <w:p w:rsidR="002E1424" w:rsidRPr="002D235D" w:rsidRDefault="002E1424" w:rsidP="002E1424">
      <w:pPr>
        <w:pStyle w:val="AC-Titel"/>
        <w:ind w:left="284" w:hanging="284"/>
      </w:pPr>
      <w:bookmarkStart w:id="47" w:name="_Toc8988606"/>
      <w:r w:rsidRPr="002D235D">
        <w:lastRenderedPageBreak/>
        <w:t>Abbildungsverzeichnis</w:t>
      </w:r>
      <w:bookmarkEnd w:id="47"/>
    </w:p>
    <w:p w:rsidR="008F0E67" w:rsidRDefault="008F0E67" w:rsidP="00DD6BF6">
      <w:pPr>
        <w:pStyle w:val="AC-TextI"/>
      </w:pPr>
    </w:p>
    <w:p w:rsidR="00660896" w:rsidRDefault="002E1424">
      <w:pPr>
        <w:pStyle w:val="Abbildungsverzeichnis"/>
        <w:tabs>
          <w:tab w:val="right" w:leader="dot" w:pos="9060"/>
        </w:tabs>
        <w:rPr>
          <w:rFonts w:eastAsiaTheme="minorEastAsia"/>
          <w:noProof/>
          <w:lang w:eastAsia="de-DE"/>
        </w:rPr>
      </w:pPr>
      <w:r>
        <w:fldChar w:fldCharType="begin"/>
      </w:r>
      <w:r>
        <w:instrText xml:space="preserve"> TOC \h \z \c "Abbildung" </w:instrText>
      </w:r>
      <w:r>
        <w:fldChar w:fldCharType="separate"/>
      </w:r>
      <w:hyperlink w:anchor="_Toc8987737" w:history="1">
        <w:r w:rsidR="00660896" w:rsidRPr="003D20A2">
          <w:rPr>
            <w:rStyle w:val="Hyperlink"/>
            <w:noProof/>
          </w:rPr>
          <w:t>Abbildung 1: Beispiel einer Eingabedatei</w:t>
        </w:r>
        <w:r w:rsidR="00660896">
          <w:rPr>
            <w:noProof/>
            <w:webHidden/>
          </w:rPr>
          <w:tab/>
        </w:r>
        <w:r w:rsidR="00660896">
          <w:rPr>
            <w:noProof/>
            <w:webHidden/>
          </w:rPr>
          <w:fldChar w:fldCharType="begin"/>
        </w:r>
        <w:r w:rsidR="00660896">
          <w:rPr>
            <w:noProof/>
            <w:webHidden/>
          </w:rPr>
          <w:instrText xml:space="preserve"> PAGEREF _Toc8987737 \h </w:instrText>
        </w:r>
        <w:r w:rsidR="00660896">
          <w:rPr>
            <w:noProof/>
            <w:webHidden/>
          </w:rPr>
        </w:r>
        <w:r w:rsidR="00660896">
          <w:rPr>
            <w:noProof/>
            <w:webHidden/>
          </w:rPr>
          <w:fldChar w:fldCharType="separate"/>
        </w:r>
        <w:r w:rsidR="00153C61">
          <w:rPr>
            <w:noProof/>
            <w:webHidden/>
          </w:rPr>
          <w:t>2</w:t>
        </w:r>
        <w:r w:rsidR="00660896">
          <w:rPr>
            <w:noProof/>
            <w:webHidden/>
          </w:rPr>
          <w:fldChar w:fldCharType="end"/>
        </w:r>
      </w:hyperlink>
    </w:p>
    <w:p w:rsidR="00660896" w:rsidRDefault="00660896">
      <w:pPr>
        <w:pStyle w:val="Abbildungsverzeichnis"/>
        <w:tabs>
          <w:tab w:val="right" w:leader="dot" w:pos="9060"/>
        </w:tabs>
        <w:rPr>
          <w:rFonts w:eastAsiaTheme="minorEastAsia"/>
          <w:noProof/>
          <w:lang w:eastAsia="de-DE"/>
        </w:rPr>
      </w:pPr>
      <w:hyperlink w:anchor="_Toc8987738" w:history="1">
        <w:r w:rsidRPr="003D20A2">
          <w:rPr>
            <w:rStyle w:val="Hyperlink"/>
            <w:noProof/>
          </w:rPr>
          <w:t>Abbildung 2: Gerüst der Ausgabedatei</w:t>
        </w:r>
        <w:r>
          <w:rPr>
            <w:noProof/>
            <w:webHidden/>
          </w:rPr>
          <w:tab/>
        </w:r>
        <w:r>
          <w:rPr>
            <w:noProof/>
            <w:webHidden/>
          </w:rPr>
          <w:fldChar w:fldCharType="begin"/>
        </w:r>
        <w:r>
          <w:rPr>
            <w:noProof/>
            <w:webHidden/>
          </w:rPr>
          <w:instrText xml:space="preserve"> PAGEREF _Toc8987738 \h </w:instrText>
        </w:r>
        <w:r>
          <w:rPr>
            <w:noProof/>
            <w:webHidden/>
          </w:rPr>
        </w:r>
        <w:r>
          <w:rPr>
            <w:noProof/>
            <w:webHidden/>
          </w:rPr>
          <w:fldChar w:fldCharType="separate"/>
        </w:r>
        <w:r w:rsidR="00153C61">
          <w:rPr>
            <w:noProof/>
            <w:webHidden/>
          </w:rPr>
          <w:t>2</w:t>
        </w:r>
        <w:r>
          <w:rPr>
            <w:noProof/>
            <w:webHidden/>
          </w:rPr>
          <w:fldChar w:fldCharType="end"/>
        </w:r>
      </w:hyperlink>
    </w:p>
    <w:p w:rsidR="00660896" w:rsidRDefault="00660896">
      <w:pPr>
        <w:pStyle w:val="Abbildungsverzeichnis"/>
        <w:tabs>
          <w:tab w:val="right" w:leader="dot" w:pos="9060"/>
        </w:tabs>
        <w:rPr>
          <w:rFonts w:eastAsiaTheme="minorEastAsia"/>
          <w:noProof/>
          <w:lang w:eastAsia="de-DE"/>
        </w:rPr>
      </w:pPr>
      <w:hyperlink w:anchor="_Toc8987739" w:history="1">
        <w:r w:rsidRPr="003D20A2">
          <w:rPr>
            <w:rStyle w:val="Hyperlink"/>
            <w:noProof/>
          </w:rPr>
          <w:t>Abbildung 3: Struktogramm des Eingabe-Moduls</w:t>
        </w:r>
        <w:r>
          <w:rPr>
            <w:noProof/>
            <w:webHidden/>
          </w:rPr>
          <w:tab/>
        </w:r>
        <w:r>
          <w:rPr>
            <w:noProof/>
            <w:webHidden/>
          </w:rPr>
          <w:fldChar w:fldCharType="begin"/>
        </w:r>
        <w:r>
          <w:rPr>
            <w:noProof/>
            <w:webHidden/>
          </w:rPr>
          <w:instrText xml:space="preserve"> PAGEREF _Toc8987739 \h </w:instrText>
        </w:r>
        <w:r>
          <w:rPr>
            <w:noProof/>
            <w:webHidden/>
          </w:rPr>
        </w:r>
        <w:r>
          <w:rPr>
            <w:noProof/>
            <w:webHidden/>
          </w:rPr>
          <w:fldChar w:fldCharType="separate"/>
        </w:r>
        <w:r w:rsidR="00153C61">
          <w:rPr>
            <w:noProof/>
            <w:webHidden/>
          </w:rPr>
          <w:t>2</w:t>
        </w:r>
        <w:r>
          <w:rPr>
            <w:noProof/>
            <w:webHidden/>
          </w:rPr>
          <w:fldChar w:fldCharType="end"/>
        </w:r>
      </w:hyperlink>
    </w:p>
    <w:p w:rsidR="00660896" w:rsidRDefault="00660896">
      <w:pPr>
        <w:pStyle w:val="Abbildungsverzeichnis"/>
        <w:tabs>
          <w:tab w:val="right" w:leader="dot" w:pos="9060"/>
        </w:tabs>
        <w:rPr>
          <w:rFonts w:eastAsiaTheme="minorEastAsia"/>
          <w:noProof/>
          <w:lang w:eastAsia="de-DE"/>
        </w:rPr>
      </w:pPr>
      <w:hyperlink w:anchor="_Toc8987740" w:history="1">
        <w:r w:rsidRPr="003D20A2">
          <w:rPr>
            <w:rStyle w:val="Hyperlink"/>
            <w:noProof/>
          </w:rPr>
          <w:t>Abbildung 4: Struktogramm der Staat-Klasse</w:t>
        </w:r>
        <w:r>
          <w:rPr>
            <w:noProof/>
            <w:webHidden/>
          </w:rPr>
          <w:tab/>
        </w:r>
        <w:r>
          <w:rPr>
            <w:noProof/>
            <w:webHidden/>
          </w:rPr>
          <w:fldChar w:fldCharType="begin"/>
        </w:r>
        <w:r>
          <w:rPr>
            <w:noProof/>
            <w:webHidden/>
          </w:rPr>
          <w:instrText xml:space="preserve"> PAGEREF _Toc8987740 \h </w:instrText>
        </w:r>
        <w:r>
          <w:rPr>
            <w:noProof/>
            <w:webHidden/>
          </w:rPr>
        </w:r>
        <w:r>
          <w:rPr>
            <w:noProof/>
            <w:webHidden/>
          </w:rPr>
          <w:fldChar w:fldCharType="separate"/>
        </w:r>
        <w:r w:rsidR="00153C61">
          <w:rPr>
            <w:noProof/>
            <w:webHidden/>
          </w:rPr>
          <w:t>2</w:t>
        </w:r>
        <w:r>
          <w:rPr>
            <w:noProof/>
            <w:webHidden/>
          </w:rPr>
          <w:fldChar w:fldCharType="end"/>
        </w:r>
      </w:hyperlink>
    </w:p>
    <w:p w:rsidR="00660896" w:rsidRDefault="00660896">
      <w:pPr>
        <w:pStyle w:val="Abbildungsverzeichnis"/>
        <w:tabs>
          <w:tab w:val="right" w:leader="dot" w:pos="9060"/>
        </w:tabs>
        <w:rPr>
          <w:rFonts w:eastAsiaTheme="minorEastAsia"/>
          <w:noProof/>
          <w:lang w:eastAsia="de-DE"/>
        </w:rPr>
      </w:pPr>
      <w:hyperlink w:anchor="_Toc8987741" w:history="1">
        <w:r w:rsidRPr="003D20A2">
          <w:rPr>
            <w:rStyle w:val="Hyperlink"/>
            <w:noProof/>
          </w:rPr>
          <w:t>Abbildung 5: Struktogramm der Vektor-Klasse</w:t>
        </w:r>
        <w:r>
          <w:rPr>
            <w:noProof/>
            <w:webHidden/>
          </w:rPr>
          <w:tab/>
        </w:r>
        <w:r>
          <w:rPr>
            <w:noProof/>
            <w:webHidden/>
          </w:rPr>
          <w:fldChar w:fldCharType="begin"/>
        </w:r>
        <w:r>
          <w:rPr>
            <w:noProof/>
            <w:webHidden/>
          </w:rPr>
          <w:instrText xml:space="preserve"> PAGEREF _Toc8987741 \h </w:instrText>
        </w:r>
        <w:r>
          <w:rPr>
            <w:noProof/>
            <w:webHidden/>
          </w:rPr>
        </w:r>
        <w:r>
          <w:rPr>
            <w:noProof/>
            <w:webHidden/>
          </w:rPr>
          <w:fldChar w:fldCharType="separate"/>
        </w:r>
        <w:r w:rsidR="00153C61">
          <w:rPr>
            <w:noProof/>
            <w:webHidden/>
          </w:rPr>
          <w:t>2</w:t>
        </w:r>
        <w:r>
          <w:rPr>
            <w:noProof/>
            <w:webHidden/>
          </w:rPr>
          <w:fldChar w:fldCharType="end"/>
        </w:r>
      </w:hyperlink>
    </w:p>
    <w:p w:rsidR="00660896" w:rsidRDefault="00660896">
      <w:pPr>
        <w:pStyle w:val="Abbildungsverzeichnis"/>
        <w:tabs>
          <w:tab w:val="right" w:leader="dot" w:pos="9060"/>
        </w:tabs>
        <w:rPr>
          <w:rFonts w:eastAsiaTheme="minorEastAsia"/>
          <w:noProof/>
          <w:lang w:eastAsia="de-DE"/>
        </w:rPr>
      </w:pPr>
      <w:hyperlink w:anchor="_Toc8987742" w:history="1">
        <w:r w:rsidRPr="003D20A2">
          <w:rPr>
            <w:rStyle w:val="Hyperlink"/>
            <w:noProof/>
          </w:rPr>
          <w:t>Abbildung 6: Struktogramm der Laenderberechnung-Klasse</w:t>
        </w:r>
        <w:r>
          <w:rPr>
            <w:noProof/>
            <w:webHidden/>
          </w:rPr>
          <w:tab/>
        </w:r>
        <w:r>
          <w:rPr>
            <w:noProof/>
            <w:webHidden/>
          </w:rPr>
          <w:fldChar w:fldCharType="begin"/>
        </w:r>
        <w:r>
          <w:rPr>
            <w:noProof/>
            <w:webHidden/>
          </w:rPr>
          <w:instrText xml:space="preserve"> PAGEREF _Toc8987742 \h </w:instrText>
        </w:r>
        <w:r>
          <w:rPr>
            <w:noProof/>
            <w:webHidden/>
          </w:rPr>
        </w:r>
        <w:r>
          <w:rPr>
            <w:noProof/>
            <w:webHidden/>
          </w:rPr>
          <w:fldChar w:fldCharType="separate"/>
        </w:r>
        <w:r w:rsidR="00153C61">
          <w:rPr>
            <w:noProof/>
            <w:webHidden/>
          </w:rPr>
          <w:t>2</w:t>
        </w:r>
        <w:r>
          <w:rPr>
            <w:noProof/>
            <w:webHidden/>
          </w:rPr>
          <w:fldChar w:fldCharType="end"/>
        </w:r>
      </w:hyperlink>
    </w:p>
    <w:p w:rsidR="00660896" w:rsidRDefault="00660896">
      <w:pPr>
        <w:pStyle w:val="Abbildungsverzeichnis"/>
        <w:tabs>
          <w:tab w:val="right" w:leader="dot" w:pos="9060"/>
        </w:tabs>
        <w:rPr>
          <w:rFonts w:eastAsiaTheme="minorEastAsia"/>
          <w:noProof/>
          <w:lang w:eastAsia="de-DE"/>
        </w:rPr>
      </w:pPr>
      <w:hyperlink w:anchor="_Toc8987743" w:history="1">
        <w:r w:rsidRPr="003D20A2">
          <w:rPr>
            <w:rStyle w:val="Hyperlink"/>
            <w:noProof/>
          </w:rPr>
          <w:t>Abbildung 7: Struktogramm des Ausgabe-Moduls</w:t>
        </w:r>
        <w:r>
          <w:rPr>
            <w:noProof/>
            <w:webHidden/>
          </w:rPr>
          <w:tab/>
        </w:r>
        <w:r>
          <w:rPr>
            <w:noProof/>
            <w:webHidden/>
          </w:rPr>
          <w:fldChar w:fldCharType="begin"/>
        </w:r>
        <w:r>
          <w:rPr>
            <w:noProof/>
            <w:webHidden/>
          </w:rPr>
          <w:instrText xml:space="preserve"> PAGEREF _Toc8987743 \h </w:instrText>
        </w:r>
        <w:r>
          <w:rPr>
            <w:noProof/>
            <w:webHidden/>
          </w:rPr>
        </w:r>
        <w:r>
          <w:rPr>
            <w:noProof/>
            <w:webHidden/>
          </w:rPr>
          <w:fldChar w:fldCharType="separate"/>
        </w:r>
        <w:r w:rsidR="00153C61">
          <w:rPr>
            <w:noProof/>
            <w:webHidden/>
          </w:rPr>
          <w:t>2</w:t>
        </w:r>
        <w:r>
          <w:rPr>
            <w:noProof/>
            <w:webHidden/>
          </w:rPr>
          <w:fldChar w:fldCharType="end"/>
        </w:r>
      </w:hyperlink>
    </w:p>
    <w:p w:rsidR="00660896" w:rsidRDefault="00660896">
      <w:pPr>
        <w:pStyle w:val="Abbildungsverzeichnis"/>
        <w:tabs>
          <w:tab w:val="right" w:leader="dot" w:pos="9060"/>
        </w:tabs>
        <w:rPr>
          <w:rFonts w:eastAsiaTheme="minorEastAsia"/>
          <w:noProof/>
          <w:lang w:eastAsia="de-DE"/>
        </w:rPr>
      </w:pPr>
      <w:hyperlink w:anchor="_Toc8987744" w:history="1">
        <w:r w:rsidRPr="003D20A2">
          <w:rPr>
            <w:rStyle w:val="Hyperlink"/>
            <w:noProof/>
          </w:rPr>
          <w:t>Abbildung 8: Struktogramm der Feedback-Klasse</w:t>
        </w:r>
        <w:r>
          <w:rPr>
            <w:noProof/>
            <w:webHidden/>
          </w:rPr>
          <w:tab/>
        </w:r>
        <w:r>
          <w:rPr>
            <w:noProof/>
            <w:webHidden/>
          </w:rPr>
          <w:fldChar w:fldCharType="begin"/>
        </w:r>
        <w:r>
          <w:rPr>
            <w:noProof/>
            <w:webHidden/>
          </w:rPr>
          <w:instrText xml:space="preserve"> PAGEREF _Toc8987744 \h </w:instrText>
        </w:r>
        <w:r>
          <w:rPr>
            <w:noProof/>
            <w:webHidden/>
          </w:rPr>
        </w:r>
        <w:r>
          <w:rPr>
            <w:noProof/>
            <w:webHidden/>
          </w:rPr>
          <w:fldChar w:fldCharType="separate"/>
        </w:r>
        <w:r w:rsidR="00153C61">
          <w:rPr>
            <w:noProof/>
            <w:webHidden/>
          </w:rPr>
          <w:t>2</w:t>
        </w:r>
        <w:r>
          <w:rPr>
            <w:noProof/>
            <w:webHidden/>
          </w:rPr>
          <w:fldChar w:fldCharType="end"/>
        </w:r>
      </w:hyperlink>
    </w:p>
    <w:p w:rsidR="00660896" w:rsidRDefault="00660896">
      <w:pPr>
        <w:pStyle w:val="Abbildungsverzeichnis"/>
        <w:tabs>
          <w:tab w:val="right" w:leader="dot" w:pos="9060"/>
        </w:tabs>
        <w:rPr>
          <w:rFonts w:eastAsiaTheme="minorEastAsia"/>
          <w:noProof/>
          <w:lang w:eastAsia="de-DE"/>
        </w:rPr>
      </w:pPr>
      <w:hyperlink w:anchor="_Toc8987745" w:history="1">
        <w:r w:rsidRPr="003D20A2">
          <w:rPr>
            <w:rStyle w:val="Hyperlink"/>
            <w:noProof/>
          </w:rPr>
          <w:t>Abbildung 9: Klassenstruktur im Überblick</w:t>
        </w:r>
        <w:r>
          <w:rPr>
            <w:noProof/>
            <w:webHidden/>
          </w:rPr>
          <w:tab/>
        </w:r>
        <w:r>
          <w:rPr>
            <w:noProof/>
            <w:webHidden/>
          </w:rPr>
          <w:fldChar w:fldCharType="begin"/>
        </w:r>
        <w:r>
          <w:rPr>
            <w:noProof/>
            <w:webHidden/>
          </w:rPr>
          <w:instrText xml:space="preserve"> PAGEREF _Toc8987745 \h </w:instrText>
        </w:r>
        <w:r>
          <w:rPr>
            <w:noProof/>
            <w:webHidden/>
          </w:rPr>
        </w:r>
        <w:r>
          <w:rPr>
            <w:noProof/>
            <w:webHidden/>
          </w:rPr>
          <w:fldChar w:fldCharType="separate"/>
        </w:r>
        <w:r w:rsidR="00153C61">
          <w:rPr>
            <w:noProof/>
            <w:webHidden/>
          </w:rPr>
          <w:t>2</w:t>
        </w:r>
        <w:r>
          <w:rPr>
            <w:noProof/>
            <w:webHidden/>
          </w:rPr>
          <w:fldChar w:fldCharType="end"/>
        </w:r>
      </w:hyperlink>
    </w:p>
    <w:p w:rsidR="00660896" w:rsidRDefault="00660896">
      <w:pPr>
        <w:pStyle w:val="Abbildungsverzeichnis"/>
        <w:tabs>
          <w:tab w:val="right" w:leader="dot" w:pos="9060"/>
        </w:tabs>
        <w:rPr>
          <w:rFonts w:eastAsiaTheme="minorEastAsia"/>
          <w:noProof/>
          <w:lang w:eastAsia="de-DE"/>
        </w:rPr>
      </w:pPr>
      <w:hyperlink w:anchor="_Toc8987746" w:history="1">
        <w:r w:rsidRPr="003D20A2">
          <w:rPr>
            <w:rStyle w:val="Hyperlink"/>
            <w:noProof/>
          </w:rPr>
          <w:t>Abbildung 10: NS-Diagramm von berechneKartenDarstellung</w:t>
        </w:r>
        <w:r>
          <w:rPr>
            <w:noProof/>
            <w:webHidden/>
          </w:rPr>
          <w:tab/>
        </w:r>
        <w:r>
          <w:rPr>
            <w:noProof/>
            <w:webHidden/>
          </w:rPr>
          <w:fldChar w:fldCharType="begin"/>
        </w:r>
        <w:r>
          <w:rPr>
            <w:noProof/>
            <w:webHidden/>
          </w:rPr>
          <w:instrText xml:space="preserve"> PAGEREF _Toc8987746 \h </w:instrText>
        </w:r>
        <w:r>
          <w:rPr>
            <w:noProof/>
            <w:webHidden/>
          </w:rPr>
        </w:r>
        <w:r>
          <w:rPr>
            <w:noProof/>
            <w:webHidden/>
          </w:rPr>
          <w:fldChar w:fldCharType="separate"/>
        </w:r>
        <w:r w:rsidR="00153C61">
          <w:rPr>
            <w:noProof/>
            <w:webHidden/>
          </w:rPr>
          <w:t>2</w:t>
        </w:r>
        <w:r>
          <w:rPr>
            <w:noProof/>
            <w:webHidden/>
          </w:rPr>
          <w:fldChar w:fldCharType="end"/>
        </w:r>
      </w:hyperlink>
    </w:p>
    <w:p w:rsidR="00660896" w:rsidRDefault="00660896">
      <w:pPr>
        <w:pStyle w:val="Abbildungsverzeichnis"/>
        <w:tabs>
          <w:tab w:val="right" w:leader="dot" w:pos="9060"/>
        </w:tabs>
        <w:rPr>
          <w:rFonts w:eastAsiaTheme="minorEastAsia"/>
          <w:noProof/>
          <w:lang w:eastAsia="de-DE"/>
        </w:rPr>
      </w:pPr>
      <w:hyperlink w:anchor="_Toc8987747" w:history="1">
        <w:r w:rsidRPr="003D20A2">
          <w:rPr>
            <w:rStyle w:val="Hyperlink"/>
            <w:noProof/>
          </w:rPr>
          <w:t>Abbildung 11: NS-Diagramm von berechneKraft</w:t>
        </w:r>
        <w:r>
          <w:rPr>
            <w:noProof/>
            <w:webHidden/>
          </w:rPr>
          <w:tab/>
        </w:r>
        <w:r>
          <w:rPr>
            <w:noProof/>
            <w:webHidden/>
          </w:rPr>
          <w:fldChar w:fldCharType="begin"/>
        </w:r>
        <w:r>
          <w:rPr>
            <w:noProof/>
            <w:webHidden/>
          </w:rPr>
          <w:instrText xml:space="preserve"> PAGEREF _Toc8987747 \h </w:instrText>
        </w:r>
        <w:r>
          <w:rPr>
            <w:noProof/>
            <w:webHidden/>
          </w:rPr>
        </w:r>
        <w:r>
          <w:rPr>
            <w:noProof/>
            <w:webHidden/>
          </w:rPr>
          <w:fldChar w:fldCharType="separate"/>
        </w:r>
        <w:r w:rsidR="00153C61">
          <w:rPr>
            <w:noProof/>
            <w:webHidden/>
          </w:rPr>
          <w:t>2</w:t>
        </w:r>
        <w:r>
          <w:rPr>
            <w:noProof/>
            <w:webHidden/>
          </w:rPr>
          <w:fldChar w:fldCharType="end"/>
        </w:r>
      </w:hyperlink>
    </w:p>
    <w:p w:rsidR="00660896" w:rsidRDefault="00660896">
      <w:pPr>
        <w:pStyle w:val="Abbildungsverzeichnis"/>
        <w:tabs>
          <w:tab w:val="right" w:leader="dot" w:pos="9060"/>
        </w:tabs>
        <w:rPr>
          <w:rFonts w:eastAsiaTheme="minorEastAsia"/>
          <w:noProof/>
          <w:lang w:eastAsia="de-DE"/>
        </w:rPr>
      </w:pPr>
      <w:hyperlink w:anchor="_Toc8987748" w:history="1">
        <w:r w:rsidRPr="003D20A2">
          <w:rPr>
            <w:rStyle w:val="Hyperlink"/>
            <w:noProof/>
          </w:rPr>
          <w:t>Abbildung 12: NS-Diagramm von berechneIteration</w:t>
        </w:r>
        <w:r>
          <w:rPr>
            <w:noProof/>
            <w:webHidden/>
          </w:rPr>
          <w:tab/>
        </w:r>
        <w:r>
          <w:rPr>
            <w:noProof/>
            <w:webHidden/>
          </w:rPr>
          <w:fldChar w:fldCharType="begin"/>
        </w:r>
        <w:r>
          <w:rPr>
            <w:noProof/>
            <w:webHidden/>
          </w:rPr>
          <w:instrText xml:space="preserve"> PAGEREF _Toc8987748 \h </w:instrText>
        </w:r>
        <w:r>
          <w:rPr>
            <w:noProof/>
            <w:webHidden/>
          </w:rPr>
        </w:r>
        <w:r>
          <w:rPr>
            <w:noProof/>
            <w:webHidden/>
          </w:rPr>
          <w:fldChar w:fldCharType="separate"/>
        </w:r>
        <w:r w:rsidR="00153C61">
          <w:rPr>
            <w:noProof/>
            <w:webHidden/>
          </w:rPr>
          <w:t>2</w:t>
        </w:r>
        <w:r>
          <w:rPr>
            <w:noProof/>
            <w:webHidden/>
          </w:rPr>
          <w:fldChar w:fldCharType="end"/>
        </w:r>
      </w:hyperlink>
    </w:p>
    <w:p w:rsidR="00660896" w:rsidRDefault="00660896">
      <w:pPr>
        <w:pStyle w:val="Abbildungsverzeichnis"/>
        <w:tabs>
          <w:tab w:val="right" w:leader="dot" w:pos="9060"/>
        </w:tabs>
        <w:rPr>
          <w:rFonts w:eastAsiaTheme="minorEastAsia"/>
          <w:noProof/>
          <w:lang w:eastAsia="de-DE"/>
        </w:rPr>
      </w:pPr>
      <w:hyperlink w:anchor="_Toc8987749" w:history="1">
        <w:r w:rsidRPr="003D20A2">
          <w:rPr>
            <w:rStyle w:val="Hyperlink"/>
            <w:noProof/>
          </w:rPr>
          <w:t>Abbildung 13: NS-Diagramm von kraefteAnwenden</w:t>
        </w:r>
        <w:r>
          <w:rPr>
            <w:noProof/>
            <w:webHidden/>
          </w:rPr>
          <w:tab/>
        </w:r>
        <w:r>
          <w:rPr>
            <w:noProof/>
            <w:webHidden/>
          </w:rPr>
          <w:fldChar w:fldCharType="begin"/>
        </w:r>
        <w:r>
          <w:rPr>
            <w:noProof/>
            <w:webHidden/>
          </w:rPr>
          <w:instrText xml:space="preserve"> PAGEREF _Toc8987749 \h </w:instrText>
        </w:r>
        <w:r>
          <w:rPr>
            <w:noProof/>
            <w:webHidden/>
          </w:rPr>
        </w:r>
        <w:r>
          <w:rPr>
            <w:noProof/>
            <w:webHidden/>
          </w:rPr>
          <w:fldChar w:fldCharType="separate"/>
        </w:r>
        <w:r w:rsidR="00153C61">
          <w:rPr>
            <w:noProof/>
            <w:webHidden/>
          </w:rPr>
          <w:t>2</w:t>
        </w:r>
        <w:r>
          <w:rPr>
            <w:noProof/>
            <w:webHidden/>
          </w:rPr>
          <w:fldChar w:fldCharType="end"/>
        </w:r>
      </w:hyperlink>
    </w:p>
    <w:p w:rsidR="00660896" w:rsidRDefault="00660896">
      <w:pPr>
        <w:pStyle w:val="Abbildungsverzeichnis"/>
        <w:tabs>
          <w:tab w:val="right" w:leader="dot" w:pos="9060"/>
        </w:tabs>
        <w:rPr>
          <w:rFonts w:eastAsiaTheme="minorEastAsia"/>
          <w:noProof/>
          <w:lang w:eastAsia="de-DE"/>
        </w:rPr>
      </w:pPr>
      <w:hyperlink w:anchor="_Toc8987750" w:history="1">
        <w:r w:rsidRPr="003D20A2">
          <w:rPr>
            <w:rStyle w:val="Hyperlink"/>
            <w:noProof/>
          </w:rPr>
          <w:t>Abbildung 14: NS-Diagramm von berechneDarstellungsbereich</w:t>
        </w:r>
        <w:r>
          <w:rPr>
            <w:noProof/>
            <w:webHidden/>
          </w:rPr>
          <w:tab/>
        </w:r>
        <w:r>
          <w:rPr>
            <w:noProof/>
            <w:webHidden/>
          </w:rPr>
          <w:fldChar w:fldCharType="begin"/>
        </w:r>
        <w:r>
          <w:rPr>
            <w:noProof/>
            <w:webHidden/>
          </w:rPr>
          <w:instrText xml:space="preserve"> PAGEREF _Toc8987750 \h </w:instrText>
        </w:r>
        <w:r>
          <w:rPr>
            <w:noProof/>
            <w:webHidden/>
          </w:rPr>
        </w:r>
        <w:r>
          <w:rPr>
            <w:noProof/>
            <w:webHidden/>
          </w:rPr>
          <w:fldChar w:fldCharType="separate"/>
        </w:r>
        <w:r w:rsidR="00153C61">
          <w:rPr>
            <w:noProof/>
            <w:webHidden/>
          </w:rPr>
          <w:t>2</w:t>
        </w:r>
        <w:r>
          <w:rPr>
            <w:noProof/>
            <w:webHidden/>
          </w:rPr>
          <w:fldChar w:fldCharType="end"/>
        </w:r>
      </w:hyperlink>
    </w:p>
    <w:p w:rsidR="00660896" w:rsidRDefault="00660896">
      <w:pPr>
        <w:pStyle w:val="Abbildungsverzeichnis"/>
        <w:tabs>
          <w:tab w:val="right" w:leader="dot" w:pos="9060"/>
        </w:tabs>
        <w:rPr>
          <w:rFonts w:eastAsiaTheme="minorEastAsia"/>
          <w:noProof/>
          <w:lang w:eastAsia="de-DE"/>
        </w:rPr>
      </w:pPr>
      <w:hyperlink w:anchor="_Toc8987751" w:history="1">
        <w:r w:rsidRPr="003D20A2">
          <w:rPr>
            <w:rStyle w:val="Hyperlink"/>
            <w:noProof/>
          </w:rPr>
          <w:t>Abbildung 15: Ordnerstruktur</w:t>
        </w:r>
        <w:r>
          <w:rPr>
            <w:noProof/>
            <w:webHidden/>
          </w:rPr>
          <w:tab/>
        </w:r>
        <w:r>
          <w:rPr>
            <w:noProof/>
            <w:webHidden/>
          </w:rPr>
          <w:fldChar w:fldCharType="begin"/>
        </w:r>
        <w:r>
          <w:rPr>
            <w:noProof/>
            <w:webHidden/>
          </w:rPr>
          <w:instrText xml:space="preserve"> PAGEREF _Toc8987751 \h </w:instrText>
        </w:r>
        <w:r>
          <w:rPr>
            <w:noProof/>
            <w:webHidden/>
          </w:rPr>
        </w:r>
        <w:r>
          <w:rPr>
            <w:noProof/>
            <w:webHidden/>
          </w:rPr>
          <w:fldChar w:fldCharType="separate"/>
        </w:r>
        <w:r w:rsidR="00153C61">
          <w:rPr>
            <w:noProof/>
            <w:webHidden/>
          </w:rPr>
          <w:t>2</w:t>
        </w:r>
        <w:r>
          <w:rPr>
            <w:noProof/>
            <w:webHidden/>
          </w:rPr>
          <w:fldChar w:fldCharType="end"/>
        </w:r>
      </w:hyperlink>
    </w:p>
    <w:p w:rsidR="00D0130C" w:rsidRDefault="002E1424" w:rsidP="00B86666">
      <w:pPr>
        <w:pStyle w:val="Abbildungsverzeichnis"/>
        <w:tabs>
          <w:tab w:val="right" w:leader="dot" w:pos="9060"/>
        </w:tabs>
      </w:pPr>
      <w:r>
        <w:fldChar w:fldCharType="end"/>
      </w:r>
    </w:p>
    <w:sectPr w:rsidR="00D0130C" w:rsidSect="008F719E">
      <w:headerReference w:type="even" r:id="rId34"/>
      <w:headerReference w:type="default" r:id="rId35"/>
      <w:headerReference w:type="first" r:id="rId36"/>
      <w:type w:val="continuous"/>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47DD" w:rsidRDefault="006C47DD" w:rsidP="00E0113D">
      <w:pPr>
        <w:spacing w:after="0"/>
      </w:pPr>
      <w:r>
        <w:separator/>
      </w:r>
    </w:p>
    <w:p w:rsidR="006C47DD" w:rsidRDefault="006C47DD"/>
    <w:p w:rsidR="006C47DD" w:rsidRDefault="006C47DD"/>
  </w:endnote>
  <w:endnote w:type="continuationSeparator" w:id="0">
    <w:p w:rsidR="006C47DD" w:rsidRDefault="006C47DD" w:rsidP="00E0113D">
      <w:pPr>
        <w:spacing w:after="0"/>
      </w:pPr>
      <w:r>
        <w:continuationSeparator/>
      </w:r>
    </w:p>
    <w:p w:rsidR="006C47DD" w:rsidRDefault="006C47DD"/>
    <w:p w:rsidR="006C47DD" w:rsidRDefault="006C47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Univers LT 47 CondensedLt">
    <w:altName w:val="Franklin Gothic Medium Cond"/>
    <w:panose1 w:val="02000406040000020003"/>
    <w:charset w:val="00"/>
    <w:family w:val="auto"/>
    <w:pitch w:val="variable"/>
    <w:sig w:usb0="80000027"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Univers LT Std 47 Cn Lt">
    <w:panose1 w:val="00000000000000000000"/>
    <w:charset w:val="00"/>
    <w:family w:val="swiss"/>
    <w:notTrueType/>
    <w:pitch w:val="variable"/>
    <w:sig w:usb0="800000AF" w:usb1="4000204A" w:usb2="00000000" w:usb3="00000000" w:csb0="00000001" w:csb1="00000000"/>
  </w:font>
  <w:font w:name="ArialNarrow">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76632"/>
      <w:docPartObj>
        <w:docPartGallery w:val="Page Numbers (Bottom of Page)"/>
        <w:docPartUnique/>
      </w:docPartObj>
    </w:sdtPr>
    <w:sdtContent>
      <w:sdt>
        <w:sdtPr>
          <w:id w:val="1719091229"/>
          <w:docPartObj>
            <w:docPartGallery w:val="Page Numbers (Top of Page)"/>
            <w:docPartUnique/>
          </w:docPartObj>
        </w:sdtPr>
        <w:sdtContent>
          <w:p w:rsidR="00404D16" w:rsidRPr="000A24BB" w:rsidRDefault="00404D16" w:rsidP="00674E80">
            <w:pPr>
              <w:pStyle w:val="Fuzeile"/>
              <w:pBdr>
                <w:bottom w:val="single" w:sz="4" w:space="1" w:color="auto"/>
              </w:pBdr>
              <w:rPr>
                <w:rFonts w:ascii="Univers LT Std 47 Cn Lt" w:hAnsi="Univers LT Std 47 Cn Lt"/>
                <w:sz w:val="18"/>
                <w:szCs w:val="18"/>
                <w:lang w:val="en-US"/>
              </w:rPr>
            </w:pPr>
          </w:p>
          <w:p w:rsidR="00404D16" w:rsidRDefault="00404D16" w:rsidP="00674E80">
            <w:pPr>
              <w:pStyle w:val="Fuzeile"/>
              <w:tabs>
                <w:tab w:val="clear" w:pos="4513"/>
                <w:tab w:val="clear" w:pos="9026"/>
              </w:tabs>
              <w:jc w:val="center"/>
              <w:rPr>
                <w:rFonts w:ascii="Arial Narrow" w:hAnsi="Arial Narrow"/>
                <w:bCs/>
                <w:sz w:val="18"/>
                <w:szCs w:val="18"/>
              </w:rPr>
            </w:pPr>
          </w:p>
          <w:p w:rsidR="00404D16" w:rsidRPr="00674E80" w:rsidRDefault="00404D16" w:rsidP="00244984">
            <w:pPr>
              <w:pStyle w:val="Fuzeile"/>
              <w:tabs>
                <w:tab w:val="clear" w:pos="4513"/>
                <w:tab w:val="clear" w:pos="9026"/>
                <w:tab w:val="left" w:pos="4395"/>
              </w:tabs>
              <w:rPr>
                <w:rFonts w:ascii="Arial Narrow" w:hAnsi="Arial Narrow"/>
                <w:bCs/>
                <w:sz w:val="18"/>
                <w:szCs w:val="18"/>
              </w:rPr>
            </w:pPr>
            <w:r>
              <w:rPr>
                <w:rFonts w:ascii="Arial Narrow" w:hAnsi="Arial Narrow"/>
                <w:bCs/>
                <w:sz w:val="18"/>
                <w:szCs w:val="18"/>
              </w:rPr>
              <w:tab/>
            </w:r>
            <w:r w:rsidRPr="00214CD2">
              <w:rPr>
                <w:rFonts w:ascii="Arial Narrow" w:hAnsi="Arial Narrow"/>
                <w:bCs/>
                <w:sz w:val="18"/>
                <w:szCs w:val="18"/>
              </w:rPr>
              <w:fldChar w:fldCharType="begin"/>
            </w:r>
            <w:r w:rsidRPr="00214CD2">
              <w:rPr>
                <w:rFonts w:ascii="Arial Narrow" w:hAnsi="Arial Narrow"/>
                <w:bCs/>
                <w:sz w:val="18"/>
                <w:szCs w:val="18"/>
              </w:rPr>
              <w:instrText>PAGE  \* Arabic  \* MERGEFORMAT</w:instrText>
            </w:r>
            <w:r w:rsidRPr="00214CD2">
              <w:rPr>
                <w:rFonts w:ascii="Arial Narrow" w:hAnsi="Arial Narrow"/>
                <w:bCs/>
                <w:sz w:val="18"/>
                <w:szCs w:val="18"/>
              </w:rPr>
              <w:fldChar w:fldCharType="separate"/>
            </w:r>
            <w:r w:rsidR="008F719E">
              <w:rPr>
                <w:rFonts w:ascii="Arial Narrow" w:hAnsi="Arial Narrow"/>
                <w:bCs/>
                <w:noProof/>
                <w:sz w:val="18"/>
                <w:szCs w:val="18"/>
              </w:rPr>
              <w:t>2</w:t>
            </w:r>
            <w:r w:rsidRPr="00214CD2">
              <w:rPr>
                <w:rFonts w:ascii="Arial Narrow" w:hAnsi="Arial Narrow"/>
                <w:bCs/>
                <w:sz w:val="18"/>
                <w:szCs w:val="18"/>
              </w:rPr>
              <w:fldChar w:fldCharType="end"/>
            </w:r>
            <w:r w:rsidRPr="00214CD2">
              <w:rPr>
                <w:rFonts w:ascii="Arial Narrow" w:hAnsi="Arial Narrow"/>
                <w:bCs/>
                <w:sz w:val="18"/>
                <w:szCs w:val="18"/>
              </w:rPr>
              <w:t xml:space="preserve"> / </w:t>
            </w:r>
            <w:fldSimple w:instr="NUMPAGES  \* Arabic  \* MERGEFORMAT">
              <w:r w:rsidR="00153C61" w:rsidRPr="00153C61">
                <w:rPr>
                  <w:rFonts w:ascii="Arial Narrow" w:hAnsi="Arial Narrow"/>
                  <w:bCs/>
                  <w:noProof/>
                  <w:sz w:val="18"/>
                  <w:szCs w:val="18"/>
                </w:rPr>
                <w:t>2</w:t>
              </w:r>
            </w:fldSimple>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75129"/>
      <w:docPartObj>
        <w:docPartGallery w:val="Page Numbers (Bottom of Page)"/>
        <w:docPartUnique/>
      </w:docPartObj>
    </w:sdtPr>
    <w:sdtContent>
      <w:sdt>
        <w:sdtPr>
          <w:id w:val="-173423862"/>
          <w:docPartObj>
            <w:docPartGallery w:val="Page Numbers (Top of Page)"/>
            <w:docPartUnique/>
          </w:docPartObj>
        </w:sdtPr>
        <w:sdtContent>
          <w:p w:rsidR="00404D16" w:rsidRPr="000A24BB" w:rsidRDefault="00404D16" w:rsidP="00B11387">
            <w:pPr>
              <w:pStyle w:val="Fuzeile"/>
              <w:pBdr>
                <w:bottom w:val="single" w:sz="4" w:space="1" w:color="auto"/>
              </w:pBdr>
              <w:rPr>
                <w:rFonts w:ascii="Univers LT Std 47 Cn Lt" w:hAnsi="Univers LT Std 47 Cn Lt"/>
                <w:sz w:val="18"/>
                <w:szCs w:val="18"/>
                <w:lang w:val="en-US"/>
              </w:rPr>
            </w:pPr>
          </w:p>
          <w:p w:rsidR="00404D16" w:rsidRDefault="00404D16" w:rsidP="00462D61">
            <w:pPr>
              <w:pStyle w:val="Fuzeile"/>
              <w:tabs>
                <w:tab w:val="clear" w:pos="4513"/>
                <w:tab w:val="clear" w:pos="9026"/>
              </w:tabs>
              <w:jc w:val="center"/>
              <w:rPr>
                <w:rFonts w:ascii="Arial Narrow" w:hAnsi="Arial Narrow"/>
                <w:bCs/>
                <w:sz w:val="18"/>
                <w:szCs w:val="18"/>
              </w:rPr>
            </w:pPr>
          </w:p>
          <w:p w:rsidR="00404D16" w:rsidRPr="00462D61" w:rsidRDefault="00404D16" w:rsidP="00462D61">
            <w:pPr>
              <w:pStyle w:val="Fuzeile"/>
              <w:tabs>
                <w:tab w:val="clear" w:pos="4513"/>
                <w:tab w:val="clear" w:pos="9026"/>
              </w:tabs>
              <w:jc w:val="center"/>
              <w:rPr>
                <w:rFonts w:ascii="Arial Narrow" w:hAnsi="Arial Narrow"/>
                <w:bCs/>
                <w:sz w:val="18"/>
                <w:szCs w:val="18"/>
              </w:rPr>
            </w:pPr>
            <w:r w:rsidRPr="00214CD2">
              <w:rPr>
                <w:rFonts w:ascii="Arial Narrow" w:hAnsi="Arial Narrow"/>
                <w:bCs/>
                <w:sz w:val="18"/>
                <w:szCs w:val="18"/>
              </w:rPr>
              <w:fldChar w:fldCharType="begin"/>
            </w:r>
            <w:r w:rsidRPr="00214CD2">
              <w:rPr>
                <w:rFonts w:ascii="Arial Narrow" w:hAnsi="Arial Narrow"/>
                <w:bCs/>
                <w:sz w:val="18"/>
                <w:szCs w:val="18"/>
              </w:rPr>
              <w:instrText>PAGE  \* Arabic  \* MERGEFORMAT</w:instrText>
            </w:r>
            <w:r w:rsidRPr="00214CD2">
              <w:rPr>
                <w:rFonts w:ascii="Arial Narrow" w:hAnsi="Arial Narrow"/>
                <w:bCs/>
                <w:sz w:val="18"/>
                <w:szCs w:val="18"/>
              </w:rPr>
              <w:fldChar w:fldCharType="separate"/>
            </w:r>
            <w:r w:rsidR="006D0ADF">
              <w:rPr>
                <w:rFonts w:ascii="Arial Narrow" w:hAnsi="Arial Narrow"/>
                <w:bCs/>
                <w:noProof/>
                <w:sz w:val="18"/>
                <w:szCs w:val="18"/>
              </w:rPr>
              <w:t>11</w:t>
            </w:r>
            <w:r w:rsidRPr="00214CD2">
              <w:rPr>
                <w:rFonts w:ascii="Arial Narrow" w:hAnsi="Arial Narrow"/>
                <w:bCs/>
                <w:sz w:val="18"/>
                <w:szCs w:val="18"/>
              </w:rPr>
              <w:fldChar w:fldCharType="end"/>
            </w:r>
            <w:r w:rsidRPr="00214CD2">
              <w:rPr>
                <w:rFonts w:ascii="Arial Narrow" w:hAnsi="Arial Narrow"/>
                <w:bCs/>
                <w:sz w:val="18"/>
                <w:szCs w:val="18"/>
              </w:rPr>
              <w:t xml:space="preserve"> / </w:t>
            </w:r>
            <w:fldSimple w:instr="NUMPAGES  \* Arabic  \* MERGEFORMAT">
              <w:r w:rsidR="006D0ADF" w:rsidRPr="006D0ADF">
                <w:rPr>
                  <w:rFonts w:ascii="Arial Narrow" w:hAnsi="Arial Narrow"/>
                  <w:bCs/>
                  <w:noProof/>
                  <w:sz w:val="18"/>
                  <w:szCs w:val="18"/>
                </w:rPr>
                <w:t>20</w:t>
              </w:r>
            </w:fldSimple>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C13" w:rsidRPr="00A10D75" w:rsidRDefault="00C67C13" w:rsidP="007400DB">
    <w:pPr>
      <w:tabs>
        <w:tab w:val="left" w:pos="851"/>
        <w:tab w:val="left" w:pos="1985"/>
        <w:tab w:val="left" w:pos="3402"/>
        <w:tab w:val="right" w:pos="10632"/>
      </w:tabs>
      <w:spacing w:before="60" w:after="0"/>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47DD" w:rsidRDefault="006C47DD" w:rsidP="00E0113D">
      <w:pPr>
        <w:spacing w:after="0"/>
      </w:pPr>
      <w:r>
        <w:separator/>
      </w:r>
    </w:p>
    <w:p w:rsidR="006C47DD" w:rsidRDefault="006C47DD"/>
    <w:p w:rsidR="006C47DD" w:rsidRDefault="006C47DD"/>
  </w:footnote>
  <w:footnote w:type="continuationSeparator" w:id="0">
    <w:p w:rsidR="006C47DD" w:rsidRDefault="006C47DD" w:rsidP="00E0113D">
      <w:pPr>
        <w:spacing w:after="0"/>
      </w:pPr>
      <w:r>
        <w:continuationSeparator/>
      </w:r>
    </w:p>
    <w:p w:rsidR="006C47DD" w:rsidRDefault="006C47DD"/>
    <w:p w:rsidR="006C47DD" w:rsidRDefault="006C47D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D16" w:rsidRPr="00F4130A" w:rsidRDefault="00404D16" w:rsidP="008B2C43">
    <w:pPr>
      <w:pBdr>
        <w:bottom w:val="single" w:sz="8" w:space="4" w:color="auto"/>
      </w:pBdr>
      <w:tabs>
        <w:tab w:val="left" w:pos="7245"/>
      </w:tabs>
      <w:spacing w:after="120"/>
      <w:rPr>
        <w:rFonts w:ascii="Arial Narrow" w:hAnsi="Arial Narrow"/>
      </w:rPr>
    </w:pPr>
    <w:fldSimple w:instr=" STYLEREF  Contents  \* MERGEFORMAT ">
      <w:r w:rsidR="00153C61" w:rsidRPr="00153C61">
        <w:rPr>
          <w:rFonts w:ascii="Arial Narrow" w:hAnsi="Arial Narrow"/>
          <w:noProof/>
        </w:rPr>
        <w:t>Inhaltsverzeichnis</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D16" w:rsidRPr="00660896" w:rsidRDefault="008F719E" w:rsidP="008F719E">
    <w:pPr>
      <w:pBdr>
        <w:bottom w:val="single" w:sz="8" w:space="4" w:color="auto"/>
      </w:pBdr>
      <w:tabs>
        <w:tab w:val="left" w:pos="851"/>
        <w:tab w:val="left" w:pos="4575"/>
        <w:tab w:val="left" w:pos="7245"/>
      </w:tabs>
      <w:spacing w:after="120"/>
      <w:ind w:left="851" w:hanging="851"/>
      <w:jc w:val="both"/>
      <w:rPr>
        <w:rFonts w:ascii="Arial Narrow" w:hAnsi="Arial Narrow"/>
        <w:b/>
      </w:rPr>
    </w:pPr>
    <w:r>
      <w:rPr>
        <w:rFonts w:ascii="Arial Narrow" w:hAnsi="Arial Narrow"/>
        <w:b/>
      </w:rPr>
      <w:t>MATSE Große Programmieraufgabe: Landkarten</w:t>
    </w:r>
    <w:r>
      <w:rPr>
        <w:rFonts w:ascii="Arial Narrow" w:hAnsi="Arial Narrow"/>
        <w:b/>
      </w:rPr>
      <w:tab/>
    </w:r>
    <w:r>
      <w:rPr>
        <w:rFonts w:ascii="Arial Narrow" w:hAnsi="Arial Narrow"/>
        <w:b/>
      </w:rPr>
      <w:tab/>
    </w:r>
    <w:r>
      <w:rPr>
        <w:rFonts w:ascii="Arial Narrow" w:hAnsi="Arial Narrow"/>
        <w:b/>
      </w:rPr>
      <w:tab/>
      <w:t xml:space="preserve">      Milan Kanz</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0896" w:rsidRPr="00660896" w:rsidRDefault="00660896" w:rsidP="00660896">
    <w:pPr>
      <w:pBdr>
        <w:bottom w:val="single" w:sz="8" w:space="4" w:color="auto"/>
      </w:pBdr>
      <w:tabs>
        <w:tab w:val="left" w:pos="851"/>
        <w:tab w:val="left" w:pos="7245"/>
      </w:tabs>
      <w:spacing w:after="120"/>
      <w:ind w:left="851" w:hanging="851"/>
      <w:jc w:val="both"/>
      <w:rPr>
        <w:rFonts w:ascii="Arial Narrow" w:hAnsi="Arial Narrow"/>
        <w:b/>
      </w:rPr>
    </w:pPr>
    <w:r>
      <w:rPr>
        <w:rFonts w:ascii="Arial Narrow" w:hAnsi="Arial Narrow"/>
        <w:b/>
      </w:rPr>
      <w:t>10 Abbildungsverzeichnis</w:t>
    </w:r>
  </w:p>
  <w:p w:rsidR="00660896" w:rsidRPr="00660896" w:rsidRDefault="00660896" w:rsidP="00660896">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719E" w:rsidRPr="00660896" w:rsidRDefault="008F719E" w:rsidP="008F719E">
    <w:pPr>
      <w:pBdr>
        <w:bottom w:val="single" w:sz="8" w:space="4" w:color="auto"/>
      </w:pBdr>
      <w:tabs>
        <w:tab w:val="left" w:pos="851"/>
        <w:tab w:val="left" w:pos="4575"/>
        <w:tab w:val="left" w:pos="7245"/>
      </w:tabs>
      <w:spacing w:after="120"/>
      <w:ind w:left="851" w:hanging="851"/>
      <w:jc w:val="both"/>
      <w:rPr>
        <w:rFonts w:ascii="Arial Narrow" w:hAnsi="Arial Narrow"/>
        <w:b/>
      </w:rPr>
    </w:pPr>
    <w:r>
      <w:rPr>
        <w:rFonts w:ascii="Arial Narrow" w:hAnsi="Arial Narrow"/>
        <w:b/>
      </w:rPr>
      <w:t>MATSE Große Programmieraufgabe: Landkarten</w:t>
    </w:r>
    <w:r>
      <w:rPr>
        <w:rFonts w:ascii="Arial Narrow" w:hAnsi="Arial Narrow"/>
        <w:b/>
      </w:rPr>
      <w:tab/>
    </w:r>
    <w:r>
      <w:rPr>
        <w:rFonts w:ascii="Arial Narrow" w:hAnsi="Arial Narrow"/>
        <w:b/>
      </w:rPr>
      <w:tab/>
    </w:r>
    <w:r>
      <w:rPr>
        <w:rFonts w:ascii="Arial Narrow" w:hAnsi="Arial Narrow"/>
        <w:b/>
      </w:rPr>
      <w:tab/>
      <w:t xml:space="preserve">      Milan Kanz</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D16" w:rsidRPr="00B11387" w:rsidRDefault="00404D16" w:rsidP="005206C7">
    <w:pPr>
      <w:pBdr>
        <w:bottom w:val="single" w:sz="8" w:space="4" w:color="auto"/>
      </w:pBdr>
      <w:tabs>
        <w:tab w:val="left" w:pos="7245"/>
      </w:tabs>
      <w:spacing w:after="120"/>
      <w:jc w:val="right"/>
      <w:rPr>
        <w:rFonts w:ascii="Arial Narrow" w:hAnsi="Arial Narrow"/>
        <w:lang w:val="en-US"/>
      </w:rPr>
    </w:pPr>
    <w:fldSimple w:instr=" STYLEREF  AC-Titel \n \* MERGEFORMAT ">
      <w:r w:rsidR="00153C61" w:rsidRPr="00153C61">
        <w:rPr>
          <w:rFonts w:ascii="Arial Narrow" w:hAnsi="Arial Narrow"/>
          <w:b/>
          <w:noProof/>
        </w:rPr>
        <w:t>1</w:t>
      </w:r>
    </w:fldSimple>
    <w:r w:rsidRPr="002A19B6">
      <w:rPr>
        <w:rFonts w:ascii="Arial Narrow" w:hAnsi="Arial Narrow"/>
        <w:b/>
      </w:rPr>
      <w:t>.</w:t>
    </w:r>
    <w:r>
      <w:rPr>
        <w:rFonts w:ascii="Arial Narrow" w:hAnsi="Arial Narrow"/>
        <w:b/>
      </w:rPr>
      <w:t xml:space="preserve"> </w:t>
    </w:r>
    <w:fldSimple w:instr=" STYLEREF  AC-Titel  \* MERGEFORMAT ">
      <w:r w:rsidR="00153C61" w:rsidRPr="00153C61">
        <w:rPr>
          <w:rFonts w:ascii="Arial Narrow" w:hAnsi="Arial Narrow"/>
          <w:b/>
          <w:noProof/>
        </w:rPr>
        <w:t>Aufgabenanalyse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77A42"/>
    <w:multiLevelType w:val="hybridMultilevel"/>
    <w:tmpl w:val="5930DE1A"/>
    <w:lvl w:ilvl="0" w:tplc="235AB954">
      <w:start w:val="1"/>
      <w:numFmt w:val="lowerLetter"/>
      <w:lvlText w:val="%1)"/>
      <w:lvlJc w:val="left"/>
      <w:pPr>
        <w:ind w:left="147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2C2BD3"/>
    <w:multiLevelType w:val="multilevel"/>
    <w:tmpl w:val="FBA0BE5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6.1.3.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6051F07"/>
    <w:multiLevelType w:val="hybridMultilevel"/>
    <w:tmpl w:val="CB94A1E6"/>
    <w:lvl w:ilvl="0" w:tplc="A3F2ECE6">
      <w:start w:val="1"/>
      <w:numFmt w:val="bullet"/>
      <w:lvlRestart w:val="0"/>
      <w:lvlText w:val="●"/>
      <w:lvlJc w:val="left"/>
      <w:pPr>
        <w:tabs>
          <w:tab w:val="num" w:pos="340"/>
        </w:tabs>
        <w:ind w:left="340" w:hanging="340"/>
      </w:pPr>
      <w:rPr>
        <w:rFonts w:ascii="Times New Roman" w:hAnsi="Times New Roman" w:cs="Times New Roman" w:hint="default"/>
        <w:b/>
        <w:i w:val="0"/>
        <w:color w:val="0000FF"/>
        <w:sz w:val="3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66506C"/>
    <w:multiLevelType w:val="hybridMultilevel"/>
    <w:tmpl w:val="8826BB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9F64CEA"/>
    <w:multiLevelType w:val="hybridMultilevel"/>
    <w:tmpl w:val="32EE3932"/>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3A12F67"/>
    <w:multiLevelType w:val="hybridMultilevel"/>
    <w:tmpl w:val="5FD8573E"/>
    <w:lvl w:ilvl="0" w:tplc="04070005">
      <w:start w:val="1"/>
      <w:numFmt w:val="bullet"/>
      <w:lvlText w:val=""/>
      <w:lvlJc w:val="left"/>
      <w:pPr>
        <w:ind w:left="1287" w:hanging="360"/>
      </w:pPr>
      <w:rPr>
        <w:rFonts w:ascii="Wingdings" w:hAnsi="Wingdings"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6" w15:restartNumberingAfterBreak="0">
    <w:nsid w:val="17FC4A0F"/>
    <w:multiLevelType w:val="hybridMultilevel"/>
    <w:tmpl w:val="E06C2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A3057D6"/>
    <w:multiLevelType w:val="hybridMultilevel"/>
    <w:tmpl w:val="ACD01D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855256"/>
    <w:multiLevelType w:val="hybridMultilevel"/>
    <w:tmpl w:val="8E6E8F08"/>
    <w:lvl w:ilvl="0" w:tplc="5FBE9730">
      <w:start w:val="2"/>
      <w:numFmt w:val="lowerLetter"/>
      <w:lvlText w:val="%1)"/>
      <w:lvlJc w:val="left"/>
      <w:pPr>
        <w:ind w:left="1778"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7F34EB7"/>
    <w:multiLevelType w:val="multilevel"/>
    <w:tmpl w:val="315C1BC2"/>
    <w:lvl w:ilvl="0">
      <w:start w:val="1"/>
      <w:numFmt w:val="decimal"/>
      <w:pStyle w:val="AC-Titel"/>
      <w:lvlText w:val="%1"/>
      <w:lvlJc w:val="left"/>
      <w:pPr>
        <w:ind w:left="1000" w:hanging="432"/>
      </w:pPr>
      <w:rPr>
        <w:b/>
        <w:bCs w:val="0"/>
        <w:i w:val="0"/>
        <w:iCs w:val="0"/>
        <w:caps w:val="0"/>
        <w:smallCaps w:val="0"/>
        <w:strike w:val="0"/>
        <w:dstrike w:val="0"/>
        <w:noProof w:val="0"/>
        <w:vanish w:val="0"/>
        <w:color w:val="auto"/>
        <w:spacing w:val="0"/>
        <w:kern w:val="0"/>
        <w:position w:val="0"/>
        <w:u w:val="none"/>
        <w:effect w:val="none"/>
        <w:vertAlign w:val="baseline"/>
        <w:em w:val="none"/>
        <w:specVanish w:val="0"/>
      </w:rPr>
    </w:lvl>
    <w:lvl w:ilvl="1">
      <w:start w:val="1"/>
      <w:numFmt w:val="decimal"/>
      <w:pStyle w:val="AC-Untertitel"/>
      <w:lvlText w:val="%1.%2"/>
      <w:lvlJc w:val="left"/>
      <w:pPr>
        <w:ind w:left="576" w:hanging="576"/>
      </w:pPr>
      <w:rPr>
        <w:rFonts w:ascii="Arial Narrow" w:hAnsi="Arial Narrow" w:hint="default"/>
        <w:b/>
        <w:i w:val="0"/>
        <w:caps w:val="0"/>
        <w:strike w:val="0"/>
        <w:dstrike w:val="0"/>
        <w:vanish w:val="0"/>
        <w:color w:val="000000" w:themeColor="text1"/>
        <w:sz w:val="24"/>
        <w:vertAlign w:val="baseline"/>
      </w:rPr>
    </w:lvl>
    <w:lvl w:ilvl="2">
      <w:start w:val="1"/>
      <w:numFmt w:val="decimal"/>
      <w:pStyle w:val="AC-UUtitel"/>
      <w:lvlText w:val="%1.%2.%3"/>
      <w:lvlJc w:val="left"/>
      <w:pPr>
        <w:ind w:left="720" w:hanging="720"/>
      </w:pPr>
      <w:rPr>
        <w:rFonts w:ascii="Arial Narrow" w:hAnsi="Arial Narrow" w:hint="default"/>
        <w:b/>
        <w:i w:val="0"/>
        <w:caps w:val="0"/>
        <w:strike w:val="0"/>
        <w:dstrike w:val="0"/>
        <w:vanish w:val="0"/>
        <w:color w:val="000000" w:themeColor="text1"/>
        <w:sz w:val="22"/>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9CF178C"/>
    <w:multiLevelType w:val="hybridMultilevel"/>
    <w:tmpl w:val="18A6F056"/>
    <w:lvl w:ilvl="0" w:tplc="04070005">
      <w:start w:val="1"/>
      <w:numFmt w:val="bullet"/>
      <w:lvlText w:val=""/>
      <w:lvlJc w:val="left"/>
      <w:pPr>
        <w:ind w:left="1068" w:hanging="360"/>
      </w:pPr>
      <w:rPr>
        <w:rFonts w:ascii="Wingdings" w:hAnsi="Wingdings"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1" w15:restartNumberingAfterBreak="0">
    <w:nsid w:val="2B076F67"/>
    <w:multiLevelType w:val="hybridMultilevel"/>
    <w:tmpl w:val="265C21C6"/>
    <w:lvl w:ilvl="0" w:tplc="04070005">
      <w:start w:val="1"/>
      <w:numFmt w:val="bullet"/>
      <w:lvlText w:val=""/>
      <w:lvlJc w:val="left"/>
      <w:pPr>
        <w:ind w:left="1287" w:hanging="360"/>
      </w:pPr>
      <w:rPr>
        <w:rFonts w:ascii="Wingdings" w:hAnsi="Wingdings"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2" w15:restartNumberingAfterBreak="0">
    <w:nsid w:val="2B936D8D"/>
    <w:multiLevelType w:val="hybridMultilevel"/>
    <w:tmpl w:val="9A6C9C64"/>
    <w:lvl w:ilvl="0" w:tplc="9342BD5A">
      <w:start w:val="1"/>
      <w:numFmt w:val="bullet"/>
      <w:lvlText w:val=""/>
      <w:lvlJc w:val="left"/>
      <w:pPr>
        <w:ind w:left="2135" w:hanging="360"/>
      </w:pPr>
      <w:rPr>
        <w:rFonts w:ascii="Wingdings" w:hAnsi="Wingdings" w:hint="default"/>
      </w:rPr>
    </w:lvl>
    <w:lvl w:ilvl="1" w:tplc="04070003" w:tentative="1">
      <w:start w:val="1"/>
      <w:numFmt w:val="bullet"/>
      <w:lvlText w:val="o"/>
      <w:lvlJc w:val="left"/>
      <w:pPr>
        <w:ind w:left="2855" w:hanging="360"/>
      </w:pPr>
      <w:rPr>
        <w:rFonts w:ascii="Courier New" w:hAnsi="Courier New" w:cs="Courier New" w:hint="default"/>
      </w:rPr>
    </w:lvl>
    <w:lvl w:ilvl="2" w:tplc="04070005" w:tentative="1">
      <w:start w:val="1"/>
      <w:numFmt w:val="bullet"/>
      <w:lvlText w:val=""/>
      <w:lvlJc w:val="left"/>
      <w:pPr>
        <w:ind w:left="3575" w:hanging="360"/>
      </w:pPr>
      <w:rPr>
        <w:rFonts w:ascii="Wingdings" w:hAnsi="Wingdings" w:hint="default"/>
      </w:rPr>
    </w:lvl>
    <w:lvl w:ilvl="3" w:tplc="04070001" w:tentative="1">
      <w:start w:val="1"/>
      <w:numFmt w:val="bullet"/>
      <w:lvlText w:val=""/>
      <w:lvlJc w:val="left"/>
      <w:pPr>
        <w:ind w:left="4295" w:hanging="360"/>
      </w:pPr>
      <w:rPr>
        <w:rFonts w:ascii="Symbol" w:hAnsi="Symbol" w:hint="default"/>
      </w:rPr>
    </w:lvl>
    <w:lvl w:ilvl="4" w:tplc="04070003" w:tentative="1">
      <w:start w:val="1"/>
      <w:numFmt w:val="bullet"/>
      <w:lvlText w:val="o"/>
      <w:lvlJc w:val="left"/>
      <w:pPr>
        <w:ind w:left="5015" w:hanging="360"/>
      </w:pPr>
      <w:rPr>
        <w:rFonts w:ascii="Courier New" w:hAnsi="Courier New" w:cs="Courier New" w:hint="default"/>
      </w:rPr>
    </w:lvl>
    <w:lvl w:ilvl="5" w:tplc="04070005" w:tentative="1">
      <w:start w:val="1"/>
      <w:numFmt w:val="bullet"/>
      <w:lvlText w:val=""/>
      <w:lvlJc w:val="left"/>
      <w:pPr>
        <w:ind w:left="5735" w:hanging="360"/>
      </w:pPr>
      <w:rPr>
        <w:rFonts w:ascii="Wingdings" w:hAnsi="Wingdings" w:hint="default"/>
      </w:rPr>
    </w:lvl>
    <w:lvl w:ilvl="6" w:tplc="04070001" w:tentative="1">
      <w:start w:val="1"/>
      <w:numFmt w:val="bullet"/>
      <w:lvlText w:val=""/>
      <w:lvlJc w:val="left"/>
      <w:pPr>
        <w:ind w:left="6455" w:hanging="360"/>
      </w:pPr>
      <w:rPr>
        <w:rFonts w:ascii="Symbol" w:hAnsi="Symbol" w:hint="default"/>
      </w:rPr>
    </w:lvl>
    <w:lvl w:ilvl="7" w:tplc="04070003" w:tentative="1">
      <w:start w:val="1"/>
      <w:numFmt w:val="bullet"/>
      <w:lvlText w:val="o"/>
      <w:lvlJc w:val="left"/>
      <w:pPr>
        <w:ind w:left="7175" w:hanging="360"/>
      </w:pPr>
      <w:rPr>
        <w:rFonts w:ascii="Courier New" w:hAnsi="Courier New" w:cs="Courier New" w:hint="default"/>
      </w:rPr>
    </w:lvl>
    <w:lvl w:ilvl="8" w:tplc="04070005" w:tentative="1">
      <w:start w:val="1"/>
      <w:numFmt w:val="bullet"/>
      <w:lvlText w:val=""/>
      <w:lvlJc w:val="left"/>
      <w:pPr>
        <w:ind w:left="7895" w:hanging="360"/>
      </w:pPr>
      <w:rPr>
        <w:rFonts w:ascii="Wingdings" w:hAnsi="Wingdings" w:hint="default"/>
      </w:rPr>
    </w:lvl>
  </w:abstractNum>
  <w:abstractNum w:abstractNumId="13" w15:restartNumberingAfterBreak="0">
    <w:nsid w:val="32A175AC"/>
    <w:multiLevelType w:val="hybridMultilevel"/>
    <w:tmpl w:val="22EAD8F8"/>
    <w:lvl w:ilvl="0" w:tplc="04070017">
      <w:start w:val="1"/>
      <w:numFmt w:val="lowerLetter"/>
      <w:lvlText w:val="%1)"/>
      <w:lvlJc w:val="left"/>
      <w:pPr>
        <w:ind w:left="765" w:hanging="360"/>
      </w:pPr>
    </w:lvl>
    <w:lvl w:ilvl="1" w:tplc="04070019" w:tentative="1">
      <w:start w:val="1"/>
      <w:numFmt w:val="lowerLetter"/>
      <w:lvlText w:val="%2."/>
      <w:lvlJc w:val="left"/>
      <w:pPr>
        <w:ind w:left="1485" w:hanging="360"/>
      </w:pPr>
    </w:lvl>
    <w:lvl w:ilvl="2" w:tplc="0407001B" w:tentative="1">
      <w:start w:val="1"/>
      <w:numFmt w:val="lowerRoman"/>
      <w:lvlText w:val="%3."/>
      <w:lvlJc w:val="right"/>
      <w:pPr>
        <w:ind w:left="2205" w:hanging="180"/>
      </w:pPr>
    </w:lvl>
    <w:lvl w:ilvl="3" w:tplc="0407000F" w:tentative="1">
      <w:start w:val="1"/>
      <w:numFmt w:val="decimal"/>
      <w:lvlText w:val="%4."/>
      <w:lvlJc w:val="left"/>
      <w:pPr>
        <w:ind w:left="2925" w:hanging="360"/>
      </w:pPr>
    </w:lvl>
    <w:lvl w:ilvl="4" w:tplc="04070019" w:tentative="1">
      <w:start w:val="1"/>
      <w:numFmt w:val="lowerLetter"/>
      <w:lvlText w:val="%5."/>
      <w:lvlJc w:val="left"/>
      <w:pPr>
        <w:ind w:left="3645" w:hanging="360"/>
      </w:pPr>
    </w:lvl>
    <w:lvl w:ilvl="5" w:tplc="0407001B" w:tentative="1">
      <w:start w:val="1"/>
      <w:numFmt w:val="lowerRoman"/>
      <w:lvlText w:val="%6."/>
      <w:lvlJc w:val="right"/>
      <w:pPr>
        <w:ind w:left="4365" w:hanging="180"/>
      </w:pPr>
    </w:lvl>
    <w:lvl w:ilvl="6" w:tplc="0407000F" w:tentative="1">
      <w:start w:val="1"/>
      <w:numFmt w:val="decimal"/>
      <w:lvlText w:val="%7."/>
      <w:lvlJc w:val="left"/>
      <w:pPr>
        <w:ind w:left="5085" w:hanging="360"/>
      </w:pPr>
    </w:lvl>
    <w:lvl w:ilvl="7" w:tplc="04070019" w:tentative="1">
      <w:start w:val="1"/>
      <w:numFmt w:val="lowerLetter"/>
      <w:lvlText w:val="%8."/>
      <w:lvlJc w:val="left"/>
      <w:pPr>
        <w:ind w:left="5805" w:hanging="360"/>
      </w:pPr>
    </w:lvl>
    <w:lvl w:ilvl="8" w:tplc="0407001B" w:tentative="1">
      <w:start w:val="1"/>
      <w:numFmt w:val="lowerRoman"/>
      <w:lvlText w:val="%9."/>
      <w:lvlJc w:val="right"/>
      <w:pPr>
        <w:ind w:left="6525" w:hanging="180"/>
      </w:pPr>
    </w:lvl>
  </w:abstractNum>
  <w:abstractNum w:abstractNumId="14" w15:restartNumberingAfterBreak="0">
    <w:nsid w:val="33271938"/>
    <w:multiLevelType w:val="hybridMultilevel"/>
    <w:tmpl w:val="F9CC8B24"/>
    <w:lvl w:ilvl="0" w:tplc="465A55CC">
      <w:start w:val="1"/>
      <w:numFmt w:val="bullet"/>
      <w:pStyle w:val="Aufzhlungen"/>
      <w:lvlText w:val=""/>
      <w:lvlJc w:val="left"/>
      <w:pPr>
        <w:ind w:left="1068" w:hanging="360"/>
      </w:pPr>
      <w:rPr>
        <w:rFonts w:ascii="Wingdings" w:hAnsi="Wingdings"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5" w15:restartNumberingAfterBreak="0">
    <w:nsid w:val="34543D1C"/>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15:restartNumberingAfterBreak="0">
    <w:nsid w:val="353C0264"/>
    <w:multiLevelType w:val="multilevel"/>
    <w:tmpl w:val="A300D0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6.1.3.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751590B"/>
    <w:multiLevelType w:val="hybridMultilevel"/>
    <w:tmpl w:val="983CDA08"/>
    <w:lvl w:ilvl="0" w:tplc="04070005">
      <w:start w:val="1"/>
      <w:numFmt w:val="bullet"/>
      <w:lvlText w:val=""/>
      <w:lvlJc w:val="left"/>
      <w:pPr>
        <w:ind w:left="1425" w:hanging="360"/>
      </w:pPr>
      <w:rPr>
        <w:rFonts w:ascii="Wingdings" w:hAnsi="Wingdings"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8" w15:restartNumberingAfterBreak="0">
    <w:nsid w:val="39CA3C41"/>
    <w:multiLevelType w:val="hybridMultilevel"/>
    <w:tmpl w:val="9BA804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A407B17"/>
    <w:multiLevelType w:val="hybridMultilevel"/>
    <w:tmpl w:val="5682324A"/>
    <w:lvl w:ilvl="0" w:tplc="9668966C">
      <w:start w:val="1"/>
      <w:numFmt w:val="lowerLetter"/>
      <w:lvlText w:val="%1)"/>
      <w:lvlJc w:val="left"/>
      <w:pPr>
        <w:ind w:left="765" w:hanging="360"/>
      </w:pPr>
      <w:rPr>
        <w:rFonts w:ascii="Arial Narrow" w:hAnsi="Arial Narrow" w:hint="default"/>
      </w:rPr>
    </w:lvl>
    <w:lvl w:ilvl="1" w:tplc="04070019" w:tentative="1">
      <w:start w:val="1"/>
      <w:numFmt w:val="lowerLetter"/>
      <w:lvlText w:val="%2."/>
      <w:lvlJc w:val="left"/>
      <w:pPr>
        <w:ind w:left="1485" w:hanging="360"/>
      </w:pPr>
    </w:lvl>
    <w:lvl w:ilvl="2" w:tplc="0407001B" w:tentative="1">
      <w:start w:val="1"/>
      <w:numFmt w:val="lowerRoman"/>
      <w:lvlText w:val="%3."/>
      <w:lvlJc w:val="right"/>
      <w:pPr>
        <w:ind w:left="2205" w:hanging="180"/>
      </w:pPr>
    </w:lvl>
    <w:lvl w:ilvl="3" w:tplc="0407000F" w:tentative="1">
      <w:start w:val="1"/>
      <w:numFmt w:val="decimal"/>
      <w:lvlText w:val="%4."/>
      <w:lvlJc w:val="left"/>
      <w:pPr>
        <w:ind w:left="2925" w:hanging="360"/>
      </w:pPr>
    </w:lvl>
    <w:lvl w:ilvl="4" w:tplc="04070019" w:tentative="1">
      <w:start w:val="1"/>
      <w:numFmt w:val="lowerLetter"/>
      <w:lvlText w:val="%5."/>
      <w:lvlJc w:val="left"/>
      <w:pPr>
        <w:ind w:left="3645" w:hanging="360"/>
      </w:pPr>
    </w:lvl>
    <w:lvl w:ilvl="5" w:tplc="0407001B" w:tentative="1">
      <w:start w:val="1"/>
      <w:numFmt w:val="lowerRoman"/>
      <w:lvlText w:val="%6."/>
      <w:lvlJc w:val="right"/>
      <w:pPr>
        <w:ind w:left="4365" w:hanging="180"/>
      </w:pPr>
    </w:lvl>
    <w:lvl w:ilvl="6" w:tplc="0407000F" w:tentative="1">
      <w:start w:val="1"/>
      <w:numFmt w:val="decimal"/>
      <w:lvlText w:val="%7."/>
      <w:lvlJc w:val="left"/>
      <w:pPr>
        <w:ind w:left="5085" w:hanging="360"/>
      </w:pPr>
    </w:lvl>
    <w:lvl w:ilvl="7" w:tplc="04070019" w:tentative="1">
      <w:start w:val="1"/>
      <w:numFmt w:val="lowerLetter"/>
      <w:lvlText w:val="%8."/>
      <w:lvlJc w:val="left"/>
      <w:pPr>
        <w:ind w:left="5805" w:hanging="360"/>
      </w:pPr>
    </w:lvl>
    <w:lvl w:ilvl="8" w:tplc="0407001B" w:tentative="1">
      <w:start w:val="1"/>
      <w:numFmt w:val="lowerRoman"/>
      <w:lvlText w:val="%9."/>
      <w:lvlJc w:val="right"/>
      <w:pPr>
        <w:ind w:left="6525" w:hanging="180"/>
      </w:pPr>
    </w:lvl>
  </w:abstractNum>
  <w:abstractNum w:abstractNumId="20" w15:restartNumberingAfterBreak="0">
    <w:nsid w:val="3F887B16"/>
    <w:multiLevelType w:val="hybridMultilevel"/>
    <w:tmpl w:val="2D28B7B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8A10645"/>
    <w:multiLevelType w:val="hybridMultilevel"/>
    <w:tmpl w:val="CBA2960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A97501F"/>
    <w:multiLevelType w:val="hybridMultilevel"/>
    <w:tmpl w:val="F9D274D2"/>
    <w:lvl w:ilvl="0" w:tplc="04070005">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DAF69F3"/>
    <w:multiLevelType w:val="hybridMultilevel"/>
    <w:tmpl w:val="DD1043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E0E352F"/>
    <w:multiLevelType w:val="hybridMultilevel"/>
    <w:tmpl w:val="0B702586"/>
    <w:lvl w:ilvl="0" w:tplc="648A7D48">
      <w:start w:val="1"/>
      <w:numFmt w:val="lowerLetter"/>
      <w:lvlText w:val="%1)"/>
      <w:lvlJc w:val="left"/>
      <w:pPr>
        <w:ind w:left="147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F7037A6"/>
    <w:multiLevelType w:val="hybridMultilevel"/>
    <w:tmpl w:val="B6A2EC16"/>
    <w:lvl w:ilvl="0" w:tplc="652CDF30">
      <w:start w:val="2"/>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3702B19"/>
    <w:multiLevelType w:val="hybridMultilevel"/>
    <w:tmpl w:val="FB30F51A"/>
    <w:lvl w:ilvl="0" w:tplc="A420FDBE">
      <w:start w:val="1"/>
      <w:numFmt w:val="bullet"/>
      <w:lvlText w:val=""/>
      <w:lvlJc w:val="left"/>
      <w:pPr>
        <w:ind w:left="1713" w:hanging="360"/>
      </w:pPr>
      <w:rPr>
        <w:rFonts w:ascii="Wingdings" w:hAnsi="Wingdings" w:hint="default"/>
      </w:rPr>
    </w:lvl>
    <w:lvl w:ilvl="1" w:tplc="04070003" w:tentative="1">
      <w:start w:val="1"/>
      <w:numFmt w:val="bullet"/>
      <w:lvlText w:val="o"/>
      <w:lvlJc w:val="left"/>
      <w:pPr>
        <w:ind w:left="2433" w:hanging="360"/>
      </w:pPr>
      <w:rPr>
        <w:rFonts w:ascii="Courier New" w:hAnsi="Courier New" w:cs="Courier New" w:hint="default"/>
      </w:rPr>
    </w:lvl>
    <w:lvl w:ilvl="2" w:tplc="04070005" w:tentative="1">
      <w:start w:val="1"/>
      <w:numFmt w:val="bullet"/>
      <w:lvlText w:val=""/>
      <w:lvlJc w:val="left"/>
      <w:pPr>
        <w:ind w:left="3153" w:hanging="360"/>
      </w:pPr>
      <w:rPr>
        <w:rFonts w:ascii="Wingdings" w:hAnsi="Wingdings" w:hint="default"/>
      </w:rPr>
    </w:lvl>
    <w:lvl w:ilvl="3" w:tplc="04070001" w:tentative="1">
      <w:start w:val="1"/>
      <w:numFmt w:val="bullet"/>
      <w:lvlText w:val=""/>
      <w:lvlJc w:val="left"/>
      <w:pPr>
        <w:ind w:left="3873" w:hanging="360"/>
      </w:pPr>
      <w:rPr>
        <w:rFonts w:ascii="Symbol" w:hAnsi="Symbol" w:hint="default"/>
      </w:rPr>
    </w:lvl>
    <w:lvl w:ilvl="4" w:tplc="04070003" w:tentative="1">
      <w:start w:val="1"/>
      <w:numFmt w:val="bullet"/>
      <w:lvlText w:val="o"/>
      <w:lvlJc w:val="left"/>
      <w:pPr>
        <w:ind w:left="4593" w:hanging="360"/>
      </w:pPr>
      <w:rPr>
        <w:rFonts w:ascii="Courier New" w:hAnsi="Courier New" w:cs="Courier New" w:hint="default"/>
      </w:rPr>
    </w:lvl>
    <w:lvl w:ilvl="5" w:tplc="04070005" w:tentative="1">
      <w:start w:val="1"/>
      <w:numFmt w:val="bullet"/>
      <w:lvlText w:val=""/>
      <w:lvlJc w:val="left"/>
      <w:pPr>
        <w:ind w:left="5313" w:hanging="360"/>
      </w:pPr>
      <w:rPr>
        <w:rFonts w:ascii="Wingdings" w:hAnsi="Wingdings" w:hint="default"/>
      </w:rPr>
    </w:lvl>
    <w:lvl w:ilvl="6" w:tplc="04070001" w:tentative="1">
      <w:start w:val="1"/>
      <w:numFmt w:val="bullet"/>
      <w:lvlText w:val=""/>
      <w:lvlJc w:val="left"/>
      <w:pPr>
        <w:ind w:left="6033" w:hanging="360"/>
      </w:pPr>
      <w:rPr>
        <w:rFonts w:ascii="Symbol" w:hAnsi="Symbol" w:hint="default"/>
      </w:rPr>
    </w:lvl>
    <w:lvl w:ilvl="7" w:tplc="04070003" w:tentative="1">
      <w:start w:val="1"/>
      <w:numFmt w:val="bullet"/>
      <w:lvlText w:val="o"/>
      <w:lvlJc w:val="left"/>
      <w:pPr>
        <w:ind w:left="6753" w:hanging="360"/>
      </w:pPr>
      <w:rPr>
        <w:rFonts w:ascii="Courier New" w:hAnsi="Courier New" w:cs="Courier New" w:hint="default"/>
      </w:rPr>
    </w:lvl>
    <w:lvl w:ilvl="8" w:tplc="04070005" w:tentative="1">
      <w:start w:val="1"/>
      <w:numFmt w:val="bullet"/>
      <w:lvlText w:val=""/>
      <w:lvlJc w:val="left"/>
      <w:pPr>
        <w:ind w:left="7473" w:hanging="360"/>
      </w:pPr>
      <w:rPr>
        <w:rFonts w:ascii="Wingdings" w:hAnsi="Wingdings" w:hint="default"/>
      </w:rPr>
    </w:lvl>
  </w:abstractNum>
  <w:abstractNum w:abstractNumId="27" w15:restartNumberingAfterBreak="0">
    <w:nsid w:val="59740110"/>
    <w:multiLevelType w:val="hybridMultilevel"/>
    <w:tmpl w:val="FF9A7C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9F25161"/>
    <w:multiLevelType w:val="hybridMultilevel"/>
    <w:tmpl w:val="D138E8A8"/>
    <w:lvl w:ilvl="0" w:tplc="13E4709A">
      <w:start w:val="1"/>
      <w:numFmt w:val="lowerLetter"/>
      <w:lvlText w:val="%1)"/>
      <w:lvlJc w:val="left"/>
      <w:pPr>
        <w:ind w:left="1778"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CD34CF4"/>
    <w:multiLevelType w:val="hybridMultilevel"/>
    <w:tmpl w:val="7CC03D5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2A4223"/>
    <w:multiLevelType w:val="hybridMultilevel"/>
    <w:tmpl w:val="01F8E028"/>
    <w:lvl w:ilvl="0" w:tplc="9028F19E">
      <w:start w:val="1"/>
      <w:numFmt w:val="lowerLetter"/>
      <w:lvlText w:val="%1)"/>
      <w:lvlJc w:val="left"/>
      <w:pPr>
        <w:ind w:left="1704" w:hanging="360"/>
      </w:pPr>
    </w:lvl>
    <w:lvl w:ilvl="1" w:tplc="04070019" w:tentative="1">
      <w:start w:val="1"/>
      <w:numFmt w:val="lowerLetter"/>
      <w:lvlText w:val="%2."/>
      <w:lvlJc w:val="left"/>
      <w:pPr>
        <w:ind w:left="2424" w:hanging="360"/>
      </w:pPr>
    </w:lvl>
    <w:lvl w:ilvl="2" w:tplc="0407001B" w:tentative="1">
      <w:start w:val="1"/>
      <w:numFmt w:val="lowerRoman"/>
      <w:lvlText w:val="%3."/>
      <w:lvlJc w:val="right"/>
      <w:pPr>
        <w:ind w:left="3144" w:hanging="180"/>
      </w:pPr>
    </w:lvl>
    <w:lvl w:ilvl="3" w:tplc="0407000F" w:tentative="1">
      <w:start w:val="1"/>
      <w:numFmt w:val="decimal"/>
      <w:lvlText w:val="%4."/>
      <w:lvlJc w:val="left"/>
      <w:pPr>
        <w:ind w:left="3864" w:hanging="360"/>
      </w:pPr>
    </w:lvl>
    <w:lvl w:ilvl="4" w:tplc="04070019" w:tentative="1">
      <w:start w:val="1"/>
      <w:numFmt w:val="lowerLetter"/>
      <w:lvlText w:val="%5."/>
      <w:lvlJc w:val="left"/>
      <w:pPr>
        <w:ind w:left="4584" w:hanging="360"/>
      </w:pPr>
    </w:lvl>
    <w:lvl w:ilvl="5" w:tplc="0407001B" w:tentative="1">
      <w:start w:val="1"/>
      <w:numFmt w:val="lowerRoman"/>
      <w:lvlText w:val="%6."/>
      <w:lvlJc w:val="right"/>
      <w:pPr>
        <w:ind w:left="5304" w:hanging="180"/>
      </w:pPr>
    </w:lvl>
    <w:lvl w:ilvl="6" w:tplc="0407000F" w:tentative="1">
      <w:start w:val="1"/>
      <w:numFmt w:val="decimal"/>
      <w:lvlText w:val="%7."/>
      <w:lvlJc w:val="left"/>
      <w:pPr>
        <w:ind w:left="6024" w:hanging="360"/>
      </w:pPr>
    </w:lvl>
    <w:lvl w:ilvl="7" w:tplc="04070019" w:tentative="1">
      <w:start w:val="1"/>
      <w:numFmt w:val="lowerLetter"/>
      <w:lvlText w:val="%8."/>
      <w:lvlJc w:val="left"/>
      <w:pPr>
        <w:ind w:left="6744" w:hanging="360"/>
      </w:pPr>
    </w:lvl>
    <w:lvl w:ilvl="8" w:tplc="0407001B" w:tentative="1">
      <w:start w:val="1"/>
      <w:numFmt w:val="lowerRoman"/>
      <w:lvlText w:val="%9."/>
      <w:lvlJc w:val="right"/>
      <w:pPr>
        <w:ind w:left="7464" w:hanging="180"/>
      </w:pPr>
    </w:lvl>
  </w:abstractNum>
  <w:abstractNum w:abstractNumId="31" w15:restartNumberingAfterBreak="0">
    <w:nsid w:val="5F9524ED"/>
    <w:multiLevelType w:val="hybridMultilevel"/>
    <w:tmpl w:val="A1F4A470"/>
    <w:lvl w:ilvl="0" w:tplc="9EB4E7E4">
      <w:start w:val="1"/>
      <w:numFmt w:val="lowerLetter"/>
      <w:lvlText w:val="%1)"/>
      <w:lvlJc w:val="left"/>
      <w:pPr>
        <w:ind w:left="147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0F06C2E"/>
    <w:multiLevelType w:val="hybridMultilevel"/>
    <w:tmpl w:val="113ECC80"/>
    <w:lvl w:ilvl="0" w:tplc="06F2ECCC">
      <w:start w:val="9"/>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1186B7D"/>
    <w:multiLevelType w:val="hybridMultilevel"/>
    <w:tmpl w:val="E94828F0"/>
    <w:lvl w:ilvl="0" w:tplc="04070017">
      <w:start w:val="1"/>
      <w:numFmt w:val="lowerLetter"/>
      <w:lvlText w:val="%1)"/>
      <w:lvlJc w:val="left"/>
      <w:pPr>
        <w:ind w:left="1470" w:hanging="360"/>
      </w:pPr>
    </w:lvl>
    <w:lvl w:ilvl="1" w:tplc="04070019" w:tentative="1">
      <w:start w:val="1"/>
      <w:numFmt w:val="lowerLetter"/>
      <w:lvlText w:val="%2."/>
      <w:lvlJc w:val="left"/>
      <w:pPr>
        <w:ind w:left="2190" w:hanging="360"/>
      </w:pPr>
    </w:lvl>
    <w:lvl w:ilvl="2" w:tplc="0407001B" w:tentative="1">
      <w:start w:val="1"/>
      <w:numFmt w:val="lowerRoman"/>
      <w:lvlText w:val="%3."/>
      <w:lvlJc w:val="right"/>
      <w:pPr>
        <w:ind w:left="2910" w:hanging="180"/>
      </w:pPr>
    </w:lvl>
    <w:lvl w:ilvl="3" w:tplc="0407000F" w:tentative="1">
      <w:start w:val="1"/>
      <w:numFmt w:val="decimal"/>
      <w:lvlText w:val="%4."/>
      <w:lvlJc w:val="left"/>
      <w:pPr>
        <w:ind w:left="3630" w:hanging="360"/>
      </w:pPr>
    </w:lvl>
    <w:lvl w:ilvl="4" w:tplc="04070019" w:tentative="1">
      <w:start w:val="1"/>
      <w:numFmt w:val="lowerLetter"/>
      <w:lvlText w:val="%5."/>
      <w:lvlJc w:val="left"/>
      <w:pPr>
        <w:ind w:left="4350" w:hanging="360"/>
      </w:pPr>
    </w:lvl>
    <w:lvl w:ilvl="5" w:tplc="0407001B" w:tentative="1">
      <w:start w:val="1"/>
      <w:numFmt w:val="lowerRoman"/>
      <w:lvlText w:val="%6."/>
      <w:lvlJc w:val="right"/>
      <w:pPr>
        <w:ind w:left="5070" w:hanging="180"/>
      </w:pPr>
    </w:lvl>
    <w:lvl w:ilvl="6" w:tplc="0407000F" w:tentative="1">
      <w:start w:val="1"/>
      <w:numFmt w:val="decimal"/>
      <w:lvlText w:val="%7."/>
      <w:lvlJc w:val="left"/>
      <w:pPr>
        <w:ind w:left="5790" w:hanging="360"/>
      </w:pPr>
    </w:lvl>
    <w:lvl w:ilvl="7" w:tplc="04070019" w:tentative="1">
      <w:start w:val="1"/>
      <w:numFmt w:val="lowerLetter"/>
      <w:lvlText w:val="%8."/>
      <w:lvlJc w:val="left"/>
      <w:pPr>
        <w:ind w:left="6510" w:hanging="360"/>
      </w:pPr>
    </w:lvl>
    <w:lvl w:ilvl="8" w:tplc="0407001B" w:tentative="1">
      <w:start w:val="1"/>
      <w:numFmt w:val="lowerRoman"/>
      <w:lvlText w:val="%9."/>
      <w:lvlJc w:val="right"/>
      <w:pPr>
        <w:ind w:left="7230" w:hanging="180"/>
      </w:pPr>
    </w:lvl>
  </w:abstractNum>
  <w:abstractNum w:abstractNumId="34" w15:restartNumberingAfterBreak="0">
    <w:nsid w:val="712C0172"/>
    <w:multiLevelType w:val="hybridMultilevel"/>
    <w:tmpl w:val="49ACE302"/>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73F977A6"/>
    <w:multiLevelType w:val="hybridMultilevel"/>
    <w:tmpl w:val="A212F4E6"/>
    <w:lvl w:ilvl="0" w:tplc="04070017">
      <w:start w:val="1"/>
      <w:numFmt w:val="lowerLetter"/>
      <w:lvlText w:val="%1)"/>
      <w:lvlJc w:val="left"/>
      <w:pPr>
        <w:ind w:left="1854" w:hanging="360"/>
      </w:pPr>
    </w:lvl>
    <w:lvl w:ilvl="1" w:tplc="04070019" w:tentative="1">
      <w:start w:val="1"/>
      <w:numFmt w:val="lowerLetter"/>
      <w:lvlText w:val="%2."/>
      <w:lvlJc w:val="left"/>
      <w:pPr>
        <w:ind w:left="2574" w:hanging="360"/>
      </w:pPr>
    </w:lvl>
    <w:lvl w:ilvl="2" w:tplc="0407001B" w:tentative="1">
      <w:start w:val="1"/>
      <w:numFmt w:val="lowerRoman"/>
      <w:lvlText w:val="%3."/>
      <w:lvlJc w:val="right"/>
      <w:pPr>
        <w:ind w:left="3294" w:hanging="180"/>
      </w:pPr>
    </w:lvl>
    <w:lvl w:ilvl="3" w:tplc="0407000F" w:tentative="1">
      <w:start w:val="1"/>
      <w:numFmt w:val="decimal"/>
      <w:lvlText w:val="%4."/>
      <w:lvlJc w:val="left"/>
      <w:pPr>
        <w:ind w:left="4014" w:hanging="360"/>
      </w:pPr>
    </w:lvl>
    <w:lvl w:ilvl="4" w:tplc="04070019" w:tentative="1">
      <w:start w:val="1"/>
      <w:numFmt w:val="lowerLetter"/>
      <w:lvlText w:val="%5."/>
      <w:lvlJc w:val="left"/>
      <w:pPr>
        <w:ind w:left="4734" w:hanging="360"/>
      </w:pPr>
    </w:lvl>
    <w:lvl w:ilvl="5" w:tplc="0407001B" w:tentative="1">
      <w:start w:val="1"/>
      <w:numFmt w:val="lowerRoman"/>
      <w:lvlText w:val="%6."/>
      <w:lvlJc w:val="right"/>
      <w:pPr>
        <w:ind w:left="5454" w:hanging="180"/>
      </w:pPr>
    </w:lvl>
    <w:lvl w:ilvl="6" w:tplc="0407000F" w:tentative="1">
      <w:start w:val="1"/>
      <w:numFmt w:val="decimal"/>
      <w:lvlText w:val="%7."/>
      <w:lvlJc w:val="left"/>
      <w:pPr>
        <w:ind w:left="6174" w:hanging="360"/>
      </w:pPr>
    </w:lvl>
    <w:lvl w:ilvl="7" w:tplc="04070019" w:tentative="1">
      <w:start w:val="1"/>
      <w:numFmt w:val="lowerLetter"/>
      <w:lvlText w:val="%8."/>
      <w:lvlJc w:val="left"/>
      <w:pPr>
        <w:ind w:left="6894" w:hanging="360"/>
      </w:pPr>
    </w:lvl>
    <w:lvl w:ilvl="8" w:tplc="0407001B" w:tentative="1">
      <w:start w:val="1"/>
      <w:numFmt w:val="lowerRoman"/>
      <w:lvlText w:val="%9."/>
      <w:lvlJc w:val="right"/>
      <w:pPr>
        <w:ind w:left="7614" w:hanging="180"/>
      </w:pPr>
    </w:lvl>
  </w:abstractNum>
  <w:abstractNum w:abstractNumId="36" w15:restartNumberingAfterBreak="0">
    <w:nsid w:val="755B06E2"/>
    <w:multiLevelType w:val="hybridMultilevel"/>
    <w:tmpl w:val="85F2FEAE"/>
    <w:lvl w:ilvl="0" w:tplc="04070005">
      <w:start w:val="1"/>
      <w:numFmt w:val="bullet"/>
      <w:lvlText w:val=""/>
      <w:lvlJc w:val="left"/>
      <w:pPr>
        <w:ind w:left="1287" w:hanging="360"/>
      </w:pPr>
      <w:rPr>
        <w:rFonts w:ascii="Wingdings" w:hAnsi="Wingdings"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37" w15:restartNumberingAfterBreak="0">
    <w:nsid w:val="756B614A"/>
    <w:multiLevelType w:val="hybridMultilevel"/>
    <w:tmpl w:val="E042D304"/>
    <w:lvl w:ilvl="0" w:tplc="610A3536">
      <w:start w:val="9"/>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DED357E"/>
    <w:multiLevelType w:val="hybridMultilevel"/>
    <w:tmpl w:val="CD8054CE"/>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5"/>
  </w:num>
  <w:num w:numId="2">
    <w:abstractNumId w:val="9"/>
  </w:num>
  <w:num w:numId="3">
    <w:abstractNumId w:val="2"/>
  </w:num>
  <w:num w:numId="4">
    <w:abstractNumId w:val="14"/>
  </w:num>
  <w:num w:numId="5">
    <w:abstractNumId w:val="12"/>
  </w:num>
  <w:num w:numId="6">
    <w:abstractNumId w:val="26"/>
  </w:num>
  <w:num w:numId="7">
    <w:abstractNumId w:val="10"/>
  </w:num>
  <w:num w:numId="8">
    <w:abstractNumId w:val="17"/>
  </w:num>
  <w:num w:numId="9">
    <w:abstractNumId w:val="38"/>
  </w:num>
  <w:num w:numId="10">
    <w:abstractNumId w:val="34"/>
  </w:num>
  <w:num w:numId="11">
    <w:abstractNumId w:val="29"/>
  </w:num>
  <w:num w:numId="12">
    <w:abstractNumId w:val="30"/>
  </w:num>
  <w:num w:numId="13">
    <w:abstractNumId w:val="33"/>
  </w:num>
  <w:num w:numId="14">
    <w:abstractNumId w:val="31"/>
  </w:num>
  <w:num w:numId="15">
    <w:abstractNumId w:val="24"/>
  </w:num>
  <w:num w:numId="16">
    <w:abstractNumId w:val="8"/>
  </w:num>
  <w:num w:numId="17">
    <w:abstractNumId w:val="28"/>
  </w:num>
  <w:num w:numId="18">
    <w:abstractNumId w:val="3"/>
  </w:num>
  <w:num w:numId="19">
    <w:abstractNumId w:val="0"/>
  </w:num>
  <w:num w:numId="20">
    <w:abstractNumId w:val="1"/>
  </w:num>
  <w:num w:numId="21">
    <w:abstractNumId w:val="16"/>
  </w:num>
  <w:num w:numId="22">
    <w:abstractNumId w:val="13"/>
  </w:num>
  <w:num w:numId="23">
    <w:abstractNumId w:val="19"/>
  </w:num>
  <w:num w:numId="24">
    <w:abstractNumId w:val="35"/>
  </w:num>
  <w:num w:numId="25">
    <w:abstractNumId w:val="5"/>
  </w:num>
  <w:num w:numId="26">
    <w:abstractNumId w:val="36"/>
  </w:num>
  <w:num w:numId="27">
    <w:abstractNumId w:val="22"/>
  </w:num>
  <w:num w:numId="28">
    <w:abstractNumId w:val="11"/>
  </w:num>
  <w:num w:numId="29">
    <w:abstractNumId w:val="25"/>
  </w:num>
  <w:num w:numId="30">
    <w:abstractNumId w:val="4"/>
  </w:num>
  <w:num w:numId="31">
    <w:abstractNumId w:val="20"/>
  </w:num>
  <w:num w:numId="32">
    <w:abstractNumId w:val="27"/>
  </w:num>
  <w:num w:numId="33">
    <w:abstractNumId w:val="6"/>
  </w:num>
  <w:num w:numId="34">
    <w:abstractNumId w:val="23"/>
  </w:num>
  <w:num w:numId="35">
    <w:abstractNumId w:val="7"/>
  </w:num>
  <w:num w:numId="36">
    <w:abstractNumId w:val="18"/>
  </w:num>
  <w:num w:numId="37">
    <w:abstractNumId w:val="21"/>
  </w:num>
  <w:num w:numId="38">
    <w:abstractNumId w:val="37"/>
  </w:num>
  <w:num w:numId="39">
    <w:abstractNumId w:val="3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87C"/>
    <w:rsid w:val="0000372C"/>
    <w:rsid w:val="00010E23"/>
    <w:rsid w:val="0001465B"/>
    <w:rsid w:val="000158BC"/>
    <w:rsid w:val="000158EE"/>
    <w:rsid w:val="00016D59"/>
    <w:rsid w:val="00016F4F"/>
    <w:rsid w:val="000219EF"/>
    <w:rsid w:val="000223C5"/>
    <w:rsid w:val="00024586"/>
    <w:rsid w:val="00024C6B"/>
    <w:rsid w:val="00026241"/>
    <w:rsid w:val="00027E9F"/>
    <w:rsid w:val="00033182"/>
    <w:rsid w:val="00033536"/>
    <w:rsid w:val="0003407E"/>
    <w:rsid w:val="00040141"/>
    <w:rsid w:val="000405AC"/>
    <w:rsid w:val="0004471F"/>
    <w:rsid w:val="0004683E"/>
    <w:rsid w:val="00063A1C"/>
    <w:rsid w:val="000710B2"/>
    <w:rsid w:val="0007603A"/>
    <w:rsid w:val="00077E49"/>
    <w:rsid w:val="000849C4"/>
    <w:rsid w:val="00085582"/>
    <w:rsid w:val="00087A7E"/>
    <w:rsid w:val="0009233C"/>
    <w:rsid w:val="000933AB"/>
    <w:rsid w:val="0009423E"/>
    <w:rsid w:val="00095645"/>
    <w:rsid w:val="00097A89"/>
    <w:rsid w:val="000A24BB"/>
    <w:rsid w:val="000A387E"/>
    <w:rsid w:val="000A4BBF"/>
    <w:rsid w:val="000A5B7E"/>
    <w:rsid w:val="000A77AD"/>
    <w:rsid w:val="000B4419"/>
    <w:rsid w:val="000B4754"/>
    <w:rsid w:val="000C0B6E"/>
    <w:rsid w:val="000C1940"/>
    <w:rsid w:val="000C3512"/>
    <w:rsid w:val="000C36E8"/>
    <w:rsid w:val="000D00F4"/>
    <w:rsid w:val="000D26B2"/>
    <w:rsid w:val="000D307B"/>
    <w:rsid w:val="000D4CE7"/>
    <w:rsid w:val="000D5414"/>
    <w:rsid w:val="000D6942"/>
    <w:rsid w:val="000E1046"/>
    <w:rsid w:val="000E3201"/>
    <w:rsid w:val="000E4D81"/>
    <w:rsid w:val="000E5B17"/>
    <w:rsid w:val="000E5C60"/>
    <w:rsid w:val="000F3A2E"/>
    <w:rsid w:val="000F46E8"/>
    <w:rsid w:val="000F4734"/>
    <w:rsid w:val="000F67A4"/>
    <w:rsid w:val="000F6FF4"/>
    <w:rsid w:val="00100838"/>
    <w:rsid w:val="00102810"/>
    <w:rsid w:val="00104554"/>
    <w:rsid w:val="00106204"/>
    <w:rsid w:val="00106DC4"/>
    <w:rsid w:val="001108C9"/>
    <w:rsid w:val="00111E76"/>
    <w:rsid w:val="0011456C"/>
    <w:rsid w:val="00115844"/>
    <w:rsid w:val="0012146C"/>
    <w:rsid w:val="00125988"/>
    <w:rsid w:val="00127980"/>
    <w:rsid w:val="00131C70"/>
    <w:rsid w:val="00132748"/>
    <w:rsid w:val="0013350F"/>
    <w:rsid w:val="00141490"/>
    <w:rsid w:val="0014462D"/>
    <w:rsid w:val="00145169"/>
    <w:rsid w:val="0014544D"/>
    <w:rsid w:val="001473DA"/>
    <w:rsid w:val="00151868"/>
    <w:rsid w:val="00153965"/>
    <w:rsid w:val="00153C61"/>
    <w:rsid w:val="001549CE"/>
    <w:rsid w:val="00156355"/>
    <w:rsid w:val="0015655C"/>
    <w:rsid w:val="00157F8C"/>
    <w:rsid w:val="00163D4F"/>
    <w:rsid w:val="00167E3A"/>
    <w:rsid w:val="00170F2B"/>
    <w:rsid w:val="00173E0B"/>
    <w:rsid w:val="00175061"/>
    <w:rsid w:val="00181255"/>
    <w:rsid w:val="00187A37"/>
    <w:rsid w:val="00191CFE"/>
    <w:rsid w:val="00196052"/>
    <w:rsid w:val="001A02A4"/>
    <w:rsid w:val="001A165F"/>
    <w:rsid w:val="001A1981"/>
    <w:rsid w:val="001A330B"/>
    <w:rsid w:val="001A4CDA"/>
    <w:rsid w:val="001A6DA4"/>
    <w:rsid w:val="001A701C"/>
    <w:rsid w:val="001B0D4E"/>
    <w:rsid w:val="001B3DBB"/>
    <w:rsid w:val="001B408F"/>
    <w:rsid w:val="001B61ED"/>
    <w:rsid w:val="001D25F4"/>
    <w:rsid w:val="001D7264"/>
    <w:rsid w:val="001D7BFE"/>
    <w:rsid w:val="001E0119"/>
    <w:rsid w:val="001F389F"/>
    <w:rsid w:val="001F44D5"/>
    <w:rsid w:val="002006C7"/>
    <w:rsid w:val="00205B55"/>
    <w:rsid w:val="00205BBE"/>
    <w:rsid w:val="00205CE6"/>
    <w:rsid w:val="0020640A"/>
    <w:rsid w:val="00206C1E"/>
    <w:rsid w:val="00213FDA"/>
    <w:rsid w:val="00214CD2"/>
    <w:rsid w:val="00216E3C"/>
    <w:rsid w:val="002217FF"/>
    <w:rsid w:val="00221D88"/>
    <w:rsid w:val="00221DFB"/>
    <w:rsid w:val="00222321"/>
    <w:rsid w:val="002241EE"/>
    <w:rsid w:val="00244984"/>
    <w:rsid w:val="00244BA6"/>
    <w:rsid w:val="00245060"/>
    <w:rsid w:val="002456BE"/>
    <w:rsid w:val="00251D78"/>
    <w:rsid w:val="002566DB"/>
    <w:rsid w:val="00275C5B"/>
    <w:rsid w:val="00276F50"/>
    <w:rsid w:val="00286762"/>
    <w:rsid w:val="00286FEA"/>
    <w:rsid w:val="00294D26"/>
    <w:rsid w:val="00294F64"/>
    <w:rsid w:val="002A19B6"/>
    <w:rsid w:val="002A1D97"/>
    <w:rsid w:val="002A4BD5"/>
    <w:rsid w:val="002A60F2"/>
    <w:rsid w:val="002A670E"/>
    <w:rsid w:val="002B32BD"/>
    <w:rsid w:val="002B740A"/>
    <w:rsid w:val="002D235D"/>
    <w:rsid w:val="002D3476"/>
    <w:rsid w:val="002D3580"/>
    <w:rsid w:val="002E0E87"/>
    <w:rsid w:val="002E0EDE"/>
    <w:rsid w:val="002E1424"/>
    <w:rsid w:val="002E2A11"/>
    <w:rsid w:val="002E4B14"/>
    <w:rsid w:val="002E4B45"/>
    <w:rsid w:val="002E5859"/>
    <w:rsid w:val="002E5FDC"/>
    <w:rsid w:val="00301235"/>
    <w:rsid w:val="00301C61"/>
    <w:rsid w:val="0030386F"/>
    <w:rsid w:val="00304A3F"/>
    <w:rsid w:val="00304CF1"/>
    <w:rsid w:val="003075D6"/>
    <w:rsid w:val="00307EB5"/>
    <w:rsid w:val="00310A6F"/>
    <w:rsid w:val="00311972"/>
    <w:rsid w:val="0031331E"/>
    <w:rsid w:val="00321536"/>
    <w:rsid w:val="00340D90"/>
    <w:rsid w:val="003478B4"/>
    <w:rsid w:val="00351AFF"/>
    <w:rsid w:val="00354478"/>
    <w:rsid w:val="00354A71"/>
    <w:rsid w:val="00354D90"/>
    <w:rsid w:val="00363681"/>
    <w:rsid w:val="003648E8"/>
    <w:rsid w:val="00367E9F"/>
    <w:rsid w:val="00370CCF"/>
    <w:rsid w:val="00373A1E"/>
    <w:rsid w:val="00380429"/>
    <w:rsid w:val="00380440"/>
    <w:rsid w:val="003817B3"/>
    <w:rsid w:val="00383498"/>
    <w:rsid w:val="003842D9"/>
    <w:rsid w:val="00392D8B"/>
    <w:rsid w:val="003945FE"/>
    <w:rsid w:val="003951C7"/>
    <w:rsid w:val="003A33DE"/>
    <w:rsid w:val="003A49E0"/>
    <w:rsid w:val="003A572E"/>
    <w:rsid w:val="003B07D3"/>
    <w:rsid w:val="003B0A2B"/>
    <w:rsid w:val="003B2A91"/>
    <w:rsid w:val="003B2E59"/>
    <w:rsid w:val="003B3222"/>
    <w:rsid w:val="003B337B"/>
    <w:rsid w:val="003B4097"/>
    <w:rsid w:val="003D28C9"/>
    <w:rsid w:val="003D3B2D"/>
    <w:rsid w:val="003E233D"/>
    <w:rsid w:val="003E3C2E"/>
    <w:rsid w:val="003F332C"/>
    <w:rsid w:val="003F701E"/>
    <w:rsid w:val="003F79C6"/>
    <w:rsid w:val="00402961"/>
    <w:rsid w:val="00403069"/>
    <w:rsid w:val="00403F73"/>
    <w:rsid w:val="00404D16"/>
    <w:rsid w:val="00404FA1"/>
    <w:rsid w:val="00405C41"/>
    <w:rsid w:val="00406AD9"/>
    <w:rsid w:val="004115EE"/>
    <w:rsid w:val="0041727B"/>
    <w:rsid w:val="00417D97"/>
    <w:rsid w:val="004273C2"/>
    <w:rsid w:val="00430228"/>
    <w:rsid w:val="00442266"/>
    <w:rsid w:val="00455C54"/>
    <w:rsid w:val="00457E42"/>
    <w:rsid w:val="00462D61"/>
    <w:rsid w:val="0046798A"/>
    <w:rsid w:val="00472BF5"/>
    <w:rsid w:val="00477976"/>
    <w:rsid w:val="0049306C"/>
    <w:rsid w:val="004969E7"/>
    <w:rsid w:val="00496C9B"/>
    <w:rsid w:val="004A049E"/>
    <w:rsid w:val="004A0D2E"/>
    <w:rsid w:val="004A2CA4"/>
    <w:rsid w:val="004A5A0A"/>
    <w:rsid w:val="004A5FE9"/>
    <w:rsid w:val="004A66F9"/>
    <w:rsid w:val="004B12F3"/>
    <w:rsid w:val="004B52DD"/>
    <w:rsid w:val="004B7374"/>
    <w:rsid w:val="004C0747"/>
    <w:rsid w:val="004C0B80"/>
    <w:rsid w:val="004C1606"/>
    <w:rsid w:val="004C49C2"/>
    <w:rsid w:val="004C6BE7"/>
    <w:rsid w:val="004D2200"/>
    <w:rsid w:val="004D3AD3"/>
    <w:rsid w:val="004E06BB"/>
    <w:rsid w:val="004E768D"/>
    <w:rsid w:val="004F1A68"/>
    <w:rsid w:val="004F3340"/>
    <w:rsid w:val="004F7C4F"/>
    <w:rsid w:val="005009D0"/>
    <w:rsid w:val="00500CC4"/>
    <w:rsid w:val="0050122B"/>
    <w:rsid w:val="00501349"/>
    <w:rsid w:val="0050485B"/>
    <w:rsid w:val="005050A5"/>
    <w:rsid w:val="00510DC3"/>
    <w:rsid w:val="00520161"/>
    <w:rsid w:val="005206C7"/>
    <w:rsid w:val="005259E3"/>
    <w:rsid w:val="00527281"/>
    <w:rsid w:val="005318A8"/>
    <w:rsid w:val="00536706"/>
    <w:rsid w:val="00536C79"/>
    <w:rsid w:val="00542989"/>
    <w:rsid w:val="005429B4"/>
    <w:rsid w:val="00543823"/>
    <w:rsid w:val="00552E6A"/>
    <w:rsid w:val="00552F70"/>
    <w:rsid w:val="0055301F"/>
    <w:rsid w:val="0055303D"/>
    <w:rsid w:val="00557869"/>
    <w:rsid w:val="0056135A"/>
    <w:rsid w:val="00561F44"/>
    <w:rsid w:val="00564B0A"/>
    <w:rsid w:val="005701A3"/>
    <w:rsid w:val="005719A1"/>
    <w:rsid w:val="00574824"/>
    <w:rsid w:val="00576A89"/>
    <w:rsid w:val="0057720E"/>
    <w:rsid w:val="005779CA"/>
    <w:rsid w:val="00577F4D"/>
    <w:rsid w:val="00581235"/>
    <w:rsid w:val="005817FA"/>
    <w:rsid w:val="00593F73"/>
    <w:rsid w:val="005966BE"/>
    <w:rsid w:val="005A2BC9"/>
    <w:rsid w:val="005A6101"/>
    <w:rsid w:val="005A6FE2"/>
    <w:rsid w:val="005B08B7"/>
    <w:rsid w:val="005B192B"/>
    <w:rsid w:val="005B2091"/>
    <w:rsid w:val="005B341B"/>
    <w:rsid w:val="005B39AD"/>
    <w:rsid w:val="005C0243"/>
    <w:rsid w:val="005C38CA"/>
    <w:rsid w:val="005C6808"/>
    <w:rsid w:val="005C71FB"/>
    <w:rsid w:val="005D09C8"/>
    <w:rsid w:val="005D7F1F"/>
    <w:rsid w:val="005E6F8D"/>
    <w:rsid w:val="005F12B4"/>
    <w:rsid w:val="005F2DF3"/>
    <w:rsid w:val="005F397D"/>
    <w:rsid w:val="00600452"/>
    <w:rsid w:val="006014DF"/>
    <w:rsid w:val="00611501"/>
    <w:rsid w:val="00612C93"/>
    <w:rsid w:val="0062426A"/>
    <w:rsid w:val="00624AD2"/>
    <w:rsid w:val="00627E8C"/>
    <w:rsid w:val="00630DC2"/>
    <w:rsid w:val="00642BF7"/>
    <w:rsid w:val="00643991"/>
    <w:rsid w:val="006514FD"/>
    <w:rsid w:val="00653473"/>
    <w:rsid w:val="00653671"/>
    <w:rsid w:val="0066062D"/>
    <w:rsid w:val="00660896"/>
    <w:rsid w:val="00662A05"/>
    <w:rsid w:val="006659DA"/>
    <w:rsid w:val="00665D45"/>
    <w:rsid w:val="006671E0"/>
    <w:rsid w:val="00670074"/>
    <w:rsid w:val="00671DA6"/>
    <w:rsid w:val="00672329"/>
    <w:rsid w:val="006726D6"/>
    <w:rsid w:val="00672EA4"/>
    <w:rsid w:val="00674E80"/>
    <w:rsid w:val="006760C3"/>
    <w:rsid w:val="0067724F"/>
    <w:rsid w:val="0068070F"/>
    <w:rsid w:val="0068601D"/>
    <w:rsid w:val="00690DC2"/>
    <w:rsid w:val="006A26A8"/>
    <w:rsid w:val="006B043D"/>
    <w:rsid w:val="006B3ED5"/>
    <w:rsid w:val="006B4D88"/>
    <w:rsid w:val="006C2B65"/>
    <w:rsid w:val="006C42BA"/>
    <w:rsid w:val="006C47DD"/>
    <w:rsid w:val="006C5093"/>
    <w:rsid w:val="006C5D75"/>
    <w:rsid w:val="006D0ADF"/>
    <w:rsid w:val="006D1EAD"/>
    <w:rsid w:val="006D2AAB"/>
    <w:rsid w:val="006D5632"/>
    <w:rsid w:val="006E5E05"/>
    <w:rsid w:val="006F0953"/>
    <w:rsid w:val="006F27DE"/>
    <w:rsid w:val="006F4EF7"/>
    <w:rsid w:val="006F5FC1"/>
    <w:rsid w:val="00704ABF"/>
    <w:rsid w:val="00706504"/>
    <w:rsid w:val="00707349"/>
    <w:rsid w:val="007076ED"/>
    <w:rsid w:val="00715883"/>
    <w:rsid w:val="00716507"/>
    <w:rsid w:val="0071744D"/>
    <w:rsid w:val="00717B71"/>
    <w:rsid w:val="007201B2"/>
    <w:rsid w:val="00721DCF"/>
    <w:rsid w:val="0072368C"/>
    <w:rsid w:val="0072396F"/>
    <w:rsid w:val="00731521"/>
    <w:rsid w:val="00733891"/>
    <w:rsid w:val="007400DB"/>
    <w:rsid w:val="00740BEF"/>
    <w:rsid w:val="00742619"/>
    <w:rsid w:val="00747AEA"/>
    <w:rsid w:val="00765C5E"/>
    <w:rsid w:val="00772456"/>
    <w:rsid w:val="00774CD1"/>
    <w:rsid w:val="00780E5B"/>
    <w:rsid w:val="00783924"/>
    <w:rsid w:val="00784E0A"/>
    <w:rsid w:val="007913D7"/>
    <w:rsid w:val="007A02E3"/>
    <w:rsid w:val="007A13F1"/>
    <w:rsid w:val="007B2307"/>
    <w:rsid w:val="007C048E"/>
    <w:rsid w:val="007C18F1"/>
    <w:rsid w:val="007C199F"/>
    <w:rsid w:val="007C4E59"/>
    <w:rsid w:val="007D017D"/>
    <w:rsid w:val="007D59BB"/>
    <w:rsid w:val="007E65B4"/>
    <w:rsid w:val="008001C6"/>
    <w:rsid w:val="00803909"/>
    <w:rsid w:val="00810C67"/>
    <w:rsid w:val="0081506C"/>
    <w:rsid w:val="00816931"/>
    <w:rsid w:val="00817DB4"/>
    <w:rsid w:val="00820039"/>
    <w:rsid w:val="0082471A"/>
    <w:rsid w:val="008251FD"/>
    <w:rsid w:val="008258CD"/>
    <w:rsid w:val="0083073E"/>
    <w:rsid w:val="0083326C"/>
    <w:rsid w:val="008345F3"/>
    <w:rsid w:val="00837B17"/>
    <w:rsid w:val="008433E7"/>
    <w:rsid w:val="008434BE"/>
    <w:rsid w:val="00845248"/>
    <w:rsid w:val="00847E2E"/>
    <w:rsid w:val="00851B15"/>
    <w:rsid w:val="008536F1"/>
    <w:rsid w:val="00854461"/>
    <w:rsid w:val="00855A04"/>
    <w:rsid w:val="00855A7D"/>
    <w:rsid w:val="008637B7"/>
    <w:rsid w:val="00865269"/>
    <w:rsid w:val="00872EB4"/>
    <w:rsid w:val="00875451"/>
    <w:rsid w:val="00875716"/>
    <w:rsid w:val="00877998"/>
    <w:rsid w:val="00890E52"/>
    <w:rsid w:val="008921CA"/>
    <w:rsid w:val="008937F3"/>
    <w:rsid w:val="0089421C"/>
    <w:rsid w:val="008954A1"/>
    <w:rsid w:val="008A61FA"/>
    <w:rsid w:val="008B2C43"/>
    <w:rsid w:val="008C0923"/>
    <w:rsid w:val="008C0F79"/>
    <w:rsid w:val="008C1B0A"/>
    <w:rsid w:val="008C593B"/>
    <w:rsid w:val="008C76AC"/>
    <w:rsid w:val="008D41E3"/>
    <w:rsid w:val="008D5925"/>
    <w:rsid w:val="008D64DD"/>
    <w:rsid w:val="008E069F"/>
    <w:rsid w:val="008E6A73"/>
    <w:rsid w:val="008F0E67"/>
    <w:rsid w:val="008F225C"/>
    <w:rsid w:val="008F60A7"/>
    <w:rsid w:val="008F719E"/>
    <w:rsid w:val="008F7F73"/>
    <w:rsid w:val="00900CA9"/>
    <w:rsid w:val="00905261"/>
    <w:rsid w:val="00911C1C"/>
    <w:rsid w:val="00914B4E"/>
    <w:rsid w:val="00915590"/>
    <w:rsid w:val="00915A66"/>
    <w:rsid w:val="00916FAF"/>
    <w:rsid w:val="009205FA"/>
    <w:rsid w:val="009255EE"/>
    <w:rsid w:val="00925DA0"/>
    <w:rsid w:val="00927388"/>
    <w:rsid w:val="0093355A"/>
    <w:rsid w:val="00940387"/>
    <w:rsid w:val="00942CC5"/>
    <w:rsid w:val="00947134"/>
    <w:rsid w:val="00947548"/>
    <w:rsid w:val="0095020E"/>
    <w:rsid w:val="00960016"/>
    <w:rsid w:val="0096406A"/>
    <w:rsid w:val="00970A82"/>
    <w:rsid w:val="0097190E"/>
    <w:rsid w:val="00971A7C"/>
    <w:rsid w:val="00971D2A"/>
    <w:rsid w:val="0097324F"/>
    <w:rsid w:val="00974F27"/>
    <w:rsid w:val="00974F3A"/>
    <w:rsid w:val="009858E9"/>
    <w:rsid w:val="00993DE7"/>
    <w:rsid w:val="009A1B3A"/>
    <w:rsid w:val="009A3ABB"/>
    <w:rsid w:val="009A644B"/>
    <w:rsid w:val="009A6470"/>
    <w:rsid w:val="009B1655"/>
    <w:rsid w:val="009B4042"/>
    <w:rsid w:val="009B4F41"/>
    <w:rsid w:val="009B7196"/>
    <w:rsid w:val="009C2BA2"/>
    <w:rsid w:val="009C463A"/>
    <w:rsid w:val="009E04C0"/>
    <w:rsid w:val="009E279A"/>
    <w:rsid w:val="009E5EE1"/>
    <w:rsid w:val="009F3521"/>
    <w:rsid w:val="009F4F6F"/>
    <w:rsid w:val="009F5A96"/>
    <w:rsid w:val="009F6E6F"/>
    <w:rsid w:val="00A025C5"/>
    <w:rsid w:val="00A03583"/>
    <w:rsid w:val="00A04AFF"/>
    <w:rsid w:val="00A1781F"/>
    <w:rsid w:val="00A17BFF"/>
    <w:rsid w:val="00A21E3B"/>
    <w:rsid w:val="00A248DA"/>
    <w:rsid w:val="00A27CF8"/>
    <w:rsid w:val="00A31865"/>
    <w:rsid w:val="00A319EB"/>
    <w:rsid w:val="00A35108"/>
    <w:rsid w:val="00A36074"/>
    <w:rsid w:val="00A37835"/>
    <w:rsid w:val="00A45166"/>
    <w:rsid w:val="00A47FED"/>
    <w:rsid w:val="00A52717"/>
    <w:rsid w:val="00A52EB3"/>
    <w:rsid w:val="00A53726"/>
    <w:rsid w:val="00A5527F"/>
    <w:rsid w:val="00A56647"/>
    <w:rsid w:val="00A60426"/>
    <w:rsid w:val="00A605CD"/>
    <w:rsid w:val="00A61ED2"/>
    <w:rsid w:val="00A62417"/>
    <w:rsid w:val="00A63DED"/>
    <w:rsid w:val="00A6644E"/>
    <w:rsid w:val="00A76971"/>
    <w:rsid w:val="00A81387"/>
    <w:rsid w:val="00A843E5"/>
    <w:rsid w:val="00A84920"/>
    <w:rsid w:val="00A91CD8"/>
    <w:rsid w:val="00A93732"/>
    <w:rsid w:val="00A942E6"/>
    <w:rsid w:val="00A949D3"/>
    <w:rsid w:val="00A95573"/>
    <w:rsid w:val="00AA4339"/>
    <w:rsid w:val="00AA62B4"/>
    <w:rsid w:val="00AA655F"/>
    <w:rsid w:val="00AB158C"/>
    <w:rsid w:val="00AB6111"/>
    <w:rsid w:val="00AB6C31"/>
    <w:rsid w:val="00AC1D4A"/>
    <w:rsid w:val="00AC2E88"/>
    <w:rsid w:val="00AC432A"/>
    <w:rsid w:val="00AC4C41"/>
    <w:rsid w:val="00AD09C0"/>
    <w:rsid w:val="00AD7B3D"/>
    <w:rsid w:val="00AE3D01"/>
    <w:rsid w:val="00AF41FE"/>
    <w:rsid w:val="00AF5F18"/>
    <w:rsid w:val="00B00F67"/>
    <w:rsid w:val="00B02066"/>
    <w:rsid w:val="00B0687C"/>
    <w:rsid w:val="00B07C34"/>
    <w:rsid w:val="00B11387"/>
    <w:rsid w:val="00B121AD"/>
    <w:rsid w:val="00B1246E"/>
    <w:rsid w:val="00B12AC2"/>
    <w:rsid w:val="00B13761"/>
    <w:rsid w:val="00B2551F"/>
    <w:rsid w:val="00B27977"/>
    <w:rsid w:val="00B320C3"/>
    <w:rsid w:val="00B32127"/>
    <w:rsid w:val="00B35C36"/>
    <w:rsid w:val="00B37CE2"/>
    <w:rsid w:val="00B404C2"/>
    <w:rsid w:val="00B40E8E"/>
    <w:rsid w:val="00B45EC2"/>
    <w:rsid w:val="00B51521"/>
    <w:rsid w:val="00B51A7A"/>
    <w:rsid w:val="00B53C18"/>
    <w:rsid w:val="00B60235"/>
    <w:rsid w:val="00B65512"/>
    <w:rsid w:val="00B67B0B"/>
    <w:rsid w:val="00B70FC4"/>
    <w:rsid w:val="00B74E39"/>
    <w:rsid w:val="00B757DD"/>
    <w:rsid w:val="00B778D8"/>
    <w:rsid w:val="00B836F9"/>
    <w:rsid w:val="00B86666"/>
    <w:rsid w:val="00B87622"/>
    <w:rsid w:val="00B930C4"/>
    <w:rsid w:val="00B97880"/>
    <w:rsid w:val="00BA12FA"/>
    <w:rsid w:val="00BA1CD0"/>
    <w:rsid w:val="00BA243F"/>
    <w:rsid w:val="00BA27ED"/>
    <w:rsid w:val="00BA4505"/>
    <w:rsid w:val="00BA4845"/>
    <w:rsid w:val="00BA696E"/>
    <w:rsid w:val="00BC1646"/>
    <w:rsid w:val="00BC5FED"/>
    <w:rsid w:val="00BC651B"/>
    <w:rsid w:val="00BD3095"/>
    <w:rsid w:val="00BD6A86"/>
    <w:rsid w:val="00BD6E7F"/>
    <w:rsid w:val="00BE23FA"/>
    <w:rsid w:val="00BE2F2A"/>
    <w:rsid w:val="00BF693B"/>
    <w:rsid w:val="00C020D7"/>
    <w:rsid w:val="00C022FE"/>
    <w:rsid w:val="00C05D33"/>
    <w:rsid w:val="00C06933"/>
    <w:rsid w:val="00C078F1"/>
    <w:rsid w:val="00C10015"/>
    <w:rsid w:val="00C10C40"/>
    <w:rsid w:val="00C11699"/>
    <w:rsid w:val="00C13478"/>
    <w:rsid w:val="00C226D8"/>
    <w:rsid w:val="00C2328A"/>
    <w:rsid w:val="00C264C8"/>
    <w:rsid w:val="00C26A63"/>
    <w:rsid w:val="00C32D6B"/>
    <w:rsid w:val="00C40BC0"/>
    <w:rsid w:val="00C42FAD"/>
    <w:rsid w:val="00C43087"/>
    <w:rsid w:val="00C442D2"/>
    <w:rsid w:val="00C63811"/>
    <w:rsid w:val="00C67C13"/>
    <w:rsid w:val="00C734D0"/>
    <w:rsid w:val="00C74B54"/>
    <w:rsid w:val="00C7530C"/>
    <w:rsid w:val="00C758C8"/>
    <w:rsid w:val="00C8021A"/>
    <w:rsid w:val="00C905B8"/>
    <w:rsid w:val="00C93FAD"/>
    <w:rsid w:val="00C974AA"/>
    <w:rsid w:val="00CA55A2"/>
    <w:rsid w:val="00CA675F"/>
    <w:rsid w:val="00CB3D5A"/>
    <w:rsid w:val="00CC4E9E"/>
    <w:rsid w:val="00CC5F8C"/>
    <w:rsid w:val="00CC7E9D"/>
    <w:rsid w:val="00CD7499"/>
    <w:rsid w:val="00CE02FC"/>
    <w:rsid w:val="00CE1FE6"/>
    <w:rsid w:val="00CE259E"/>
    <w:rsid w:val="00CE366E"/>
    <w:rsid w:val="00CE3A5D"/>
    <w:rsid w:val="00CE6B8F"/>
    <w:rsid w:val="00CF09F2"/>
    <w:rsid w:val="00CF0C76"/>
    <w:rsid w:val="00CF3018"/>
    <w:rsid w:val="00CF3A68"/>
    <w:rsid w:val="00CF43DF"/>
    <w:rsid w:val="00D0130C"/>
    <w:rsid w:val="00D05192"/>
    <w:rsid w:val="00D10B8B"/>
    <w:rsid w:val="00D1119F"/>
    <w:rsid w:val="00D2031C"/>
    <w:rsid w:val="00D20F23"/>
    <w:rsid w:val="00D23546"/>
    <w:rsid w:val="00D3315A"/>
    <w:rsid w:val="00D36ABE"/>
    <w:rsid w:val="00D36F8E"/>
    <w:rsid w:val="00D427A6"/>
    <w:rsid w:val="00D431BE"/>
    <w:rsid w:val="00D438B8"/>
    <w:rsid w:val="00D56C1C"/>
    <w:rsid w:val="00D61369"/>
    <w:rsid w:val="00D619E2"/>
    <w:rsid w:val="00D626A3"/>
    <w:rsid w:val="00D64D92"/>
    <w:rsid w:val="00D65CD3"/>
    <w:rsid w:val="00D669F7"/>
    <w:rsid w:val="00D66E3C"/>
    <w:rsid w:val="00D67280"/>
    <w:rsid w:val="00D74AF6"/>
    <w:rsid w:val="00D74B80"/>
    <w:rsid w:val="00D75023"/>
    <w:rsid w:val="00D80F2C"/>
    <w:rsid w:val="00D845B8"/>
    <w:rsid w:val="00DA257A"/>
    <w:rsid w:val="00DA4039"/>
    <w:rsid w:val="00DA4057"/>
    <w:rsid w:val="00DB582E"/>
    <w:rsid w:val="00DB7467"/>
    <w:rsid w:val="00DC04F8"/>
    <w:rsid w:val="00DC1FC4"/>
    <w:rsid w:val="00DC559B"/>
    <w:rsid w:val="00DC7197"/>
    <w:rsid w:val="00DC7F2D"/>
    <w:rsid w:val="00DD5D06"/>
    <w:rsid w:val="00DD6985"/>
    <w:rsid w:val="00DD6BF6"/>
    <w:rsid w:val="00DD6F4D"/>
    <w:rsid w:val="00DE1D4D"/>
    <w:rsid w:val="00DE56AE"/>
    <w:rsid w:val="00DE5995"/>
    <w:rsid w:val="00DE724E"/>
    <w:rsid w:val="00DF0CD7"/>
    <w:rsid w:val="00DF1064"/>
    <w:rsid w:val="00DF319F"/>
    <w:rsid w:val="00DF3F3D"/>
    <w:rsid w:val="00DF6BF9"/>
    <w:rsid w:val="00DF7542"/>
    <w:rsid w:val="00E00578"/>
    <w:rsid w:val="00E0113D"/>
    <w:rsid w:val="00E0440D"/>
    <w:rsid w:val="00E1317E"/>
    <w:rsid w:val="00E1489D"/>
    <w:rsid w:val="00E14FA1"/>
    <w:rsid w:val="00E20531"/>
    <w:rsid w:val="00E25889"/>
    <w:rsid w:val="00E27B2C"/>
    <w:rsid w:val="00E304EC"/>
    <w:rsid w:val="00E34F4F"/>
    <w:rsid w:val="00E4270E"/>
    <w:rsid w:val="00E43A00"/>
    <w:rsid w:val="00E44CAA"/>
    <w:rsid w:val="00E5013E"/>
    <w:rsid w:val="00E525F9"/>
    <w:rsid w:val="00E610E2"/>
    <w:rsid w:val="00E65384"/>
    <w:rsid w:val="00E65F0E"/>
    <w:rsid w:val="00E676F9"/>
    <w:rsid w:val="00E67C7B"/>
    <w:rsid w:val="00E711BD"/>
    <w:rsid w:val="00E71A28"/>
    <w:rsid w:val="00E74898"/>
    <w:rsid w:val="00E76D2C"/>
    <w:rsid w:val="00E77118"/>
    <w:rsid w:val="00E77FDE"/>
    <w:rsid w:val="00E80C1A"/>
    <w:rsid w:val="00E810DA"/>
    <w:rsid w:val="00E8224B"/>
    <w:rsid w:val="00E82D05"/>
    <w:rsid w:val="00E863D9"/>
    <w:rsid w:val="00E8731D"/>
    <w:rsid w:val="00E8752F"/>
    <w:rsid w:val="00E90B79"/>
    <w:rsid w:val="00E978A1"/>
    <w:rsid w:val="00EA2ABB"/>
    <w:rsid w:val="00EA7276"/>
    <w:rsid w:val="00EB0E06"/>
    <w:rsid w:val="00EC12DD"/>
    <w:rsid w:val="00EC2453"/>
    <w:rsid w:val="00EC2966"/>
    <w:rsid w:val="00ED1152"/>
    <w:rsid w:val="00ED3557"/>
    <w:rsid w:val="00ED49D7"/>
    <w:rsid w:val="00ED49F5"/>
    <w:rsid w:val="00ED55C9"/>
    <w:rsid w:val="00ED624E"/>
    <w:rsid w:val="00ED6A76"/>
    <w:rsid w:val="00EE5D83"/>
    <w:rsid w:val="00EE5F9F"/>
    <w:rsid w:val="00EE6A99"/>
    <w:rsid w:val="00EF4A90"/>
    <w:rsid w:val="00EF7DBB"/>
    <w:rsid w:val="00F012F9"/>
    <w:rsid w:val="00F202DD"/>
    <w:rsid w:val="00F21359"/>
    <w:rsid w:val="00F214E8"/>
    <w:rsid w:val="00F248C5"/>
    <w:rsid w:val="00F24E3A"/>
    <w:rsid w:val="00F2550E"/>
    <w:rsid w:val="00F27668"/>
    <w:rsid w:val="00F3599E"/>
    <w:rsid w:val="00F35FD1"/>
    <w:rsid w:val="00F37172"/>
    <w:rsid w:val="00F40187"/>
    <w:rsid w:val="00F40C6A"/>
    <w:rsid w:val="00F4130A"/>
    <w:rsid w:val="00F42A27"/>
    <w:rsid w:val="00F43CAF"/>
    <w:rsid w:val="00F46E77"/>
    <w:rsid w:val="00F52C89"/>
    <w:rsid w:val="00F546DB"/>
    <w:rsid w:val="00F63F2F"/>
    <w:rsid w:val="00F717DA"/>
    <w:rsid w:val="00F72B59"/>
    <w:rsid w:val="00F74B9B"/>
    <w:rsid w:val="00F773FA"/>
    <w:rsid w:val="00F81F3A"/>
    <w:rsid w:val="00F86C31"/>
    <w:rsid w:val="00F86D3B"/>
    <w:rsid w:val="00F86F1A"/>
    <w:rsid w:val="00F91A0E"/>
    <w:rsid w:val="00F927C6"/>
    <w:rsid w:val="00F9302E"/>
    <w:rsid w:val="00F9408F"/>
    <w:rsid w:val="00F96761"/>
    <w:rsid w:val="00F977A0"/>
    <w:rsid w:val="00FA15F2"/>
    <w:rsid w:val="00FA270D"/>
    <w:rsid w:val="00FA3C1C"/>
    <w:rsid w:val="00FA7CE4"/>
    <w:rsid w:val="00FB152A"/>
    <w:rsid w:val="00FB22D4"/>
    <w:rsid w:val="00FB3717"/>
    <w:rsid w:val="00FB3736"/>
    <w:rsid w:val="00FB5EF1"/>
    <w:rsid w:val="00FC2987"/>
    <w:rsid w:val="00FC2D51"/>
    <w:rsid w:val="00FD0DBE"/>
    <w:rsid w:val="00FD1DC5"/>
    <w:rsid w:val="00FD2657"/>
    <w:rsid w:val="00FE1CBC"/>
    <w:rsid w:val="00FE2C16"/>
    <w:rsid w:val="00FE51A6"/>
    <w:rsid w:val="00FE6AED"/>
    <w:rsid w:val="00FE721C"/>
    <w:rsid w:val="00FF6EF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B44E2A3-EDE0-4F58-BDD8-7D82DEC90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04AFF"/>
    <w:pPr>
      <w:spacing w:line="240" w:lineRule="auto"/>
    </w:pPr>
  </w:style>
  <w:style w:type="paragraph" w:styleId="berschrift1">
    <w:name w:val="heading 1"/>
    <w:basedOn w:val="Standard"/>
    <w:next w:val="Standard"/>
    <w:link w:val="berschrift1Zchn"/>
    <w:uiPriority w:val="9"/>
    <w:qFormat/>
    <w:rsid w:val="00B32127"/>
    <w:pPr>
      <w:keepNext/>
      <w:keepLines/>
      <w:numPr>
        <w:numId w:val="1"/>
      </w:numPr>
      <w:ind w:left="284" w:hanging="284"/>
      <w:outlineLvl w:val="0"/>
    </w:pPr>
    <w:rPr>
      <w:rFonts w:ascii="Arial Narrow" w:eastAsiaTheme="majorEastAsia" w:hAnsi="Arial Narrow" w:cstheme="majorBidi"/>
      <w:b/>
      <w:sz w:val="26"/>
      <w:szCs w:val="32"/>
    </w:rPr>
  </w:style>
  <w:style w:type="paragraph" w:styleId="berschrift2">
    <w:name w:val="heading 2"/>
    <w:basedOn w:val="Standard"/>
    <w:next w:val="Standard"/>
    <w:link w:val="berschrift2Zchn"/>
    <w:uiPriority w:val="9"/>
    <w:unhideWhenUsed/>
    <w:qFormat/>
    <w:rsid w:val="00B32127"/>
    <w:pPr>
      <w:keepNext/>
      <w:keepLines/>
      <w:numPr>
        <w:ilvl w:val="1"/>
        <w:numId w:val="1"/>
      </w:numPr>
      <w:ind w:left="442" w:hanging="442"/>
      <w:outlineLvl w:val="1"/>
    </w:pPr>
    <w:rPr>
      <w:rFonts w:ascii="Arial Narrow" w:eastAsiaTheme="majorEastAsia" w:hAnsi="Arial Narrow" w:cstheme="majorBidi"/>
      <w:b/>
      <w:sz w:val="24"/>
      <w:szCs w:val="26"/>
    </w:rPr>
  </w:style>
  <w:style w:type="paragraph" w:styleId="berschrift3">
    <w:name w:val="heading 3"/>
    <w:basedOn w:val="Standard"/>
    <w:next w:val="Standard"/>
    <w:link w:val="berschrift3Zchn"/>
    <w:uiPriority w:val="9"/>
    <w:semiHidden/>
    <w:unhideWhenUsed/>
    <w:qFormat/>
    <w:rsid w:val="00B32127"/>
    <w:pPr>
      <w:keepNext/>
      <w:keepLines/>
      <w:numPr>
        <w:ilvl w:val="2"/>
        <w:numId w:val="1"/>
      </w:numPr>
      <w:outlineLvl w:val="2"/>
    </w:pPr>
    <w:rPr>
      <w:rFonts w:ascii="Arial Narrow" w:eastAsiaTheme="majorEastAsia" w:hAnsi="Arial Narrow" w:cstheme="majorBidi"/>
      <w:b/>
      <w:szCs w:val="24"/>
    </w:rPr>
  </w:style>
  <w:style w:type="paragraph" w:styleId="berschrift4">
    <w:name w:val="heading 4"/>
    <w:basedOn w:val="Standard"/>
    <w:next w:val="Standard"/>
    <w:link w:val="berschrift4Zchn"/>
    <w:uiPriority w:val="9"/>
    <w:semiHidden/>
    <w:unhideWhenUsed/>
    <w:qFormat/>
    <w:rsid w:val="006C2B6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6C2B6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C2B6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C2B6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C2B6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2B6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E0113D"/>
    <w:pPr>
      <w:tabs>
        <w:tab w:val="center" w:pos="4513"/>
        <w:tab w:val="right" w:pos="9026"/>
      </w:tabs>
      <w:spacing w:after="0"/>
    </w:pPr>
  </w:style>
  <w:style w:type="character" w:customStyle="1" w:styleId="FuzeileZchn">
    <w:name w:val="Fußzeile Zchn"/>
    <w:basedOn w:val="Absatz-Standardschriftart"/>
    <w:link w:val="Fuzeile"/>
    <w:uiPriority w:val="99"/>
    <w:rsid w:val="00E0113D"/>
  </w:style>
  <w:style w:type="table" w:styleId="Tabellenraster">
    <w:name w:val="Table Grid"/>
    <w:basedOn w:val="NormaleTabelle"/>
    <w:rsid w:val="006700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Titel">
    <w:name w:val="AC-Titel"/>
    <w:link w:val="AC-TitelZchn"/>
    <w:rsid w:val="004B52DD"/>
    <w:pPr>
      <w:numPr>
        <w:numId w:val="2"/>
      </w:numPr>
      <w:spacing w:line="240" w:lineRule="auto"/>
      <w:ind w:left="998" w:hanging="431"/>
    </w:pPr>
    <w:rPr>
      <w:rFonts w:ascii="Arial Narrow" w:hAnsi="Arial Narrow"/>
      <w:b/>
      <w:sz w:val="26"/>
      <w:szCs w:val="28"/>
    </w:rPr>
  </w:style>
  <w:style w:type="paragraph" w:customStyle="1" w:styleId="AC-Untertitel">
    <w:name w:val="AC-Untertitel"/>
    <w:basedOn w:val="AC-Titel"/>
    <w:link w:val="AC-UntertitelZchn"/>
    <w:rsid w:val="00872EB4"/>
    <w:pPr>
      <w:numPr>
        <w:ilvl w:val="1"/>
      </w:numPr>
      <w:ind w:left="442" w:hanging="442"/>
    </w:pPr>
    <w:rPr>
      <w:sz w:val="24"/>
    </w:rPr>
  </w:style>
  <w:style w:type="character" w:customStyle="1" w:styleId="AC-TitelZchn">
    <w:name w:val="AC-Titel Zchn"/>
    <w:basedOn w:val="Absatz-Standardschriftart"/>
    <w:link w:val="AC-Titel"/>
    <w:rsid w:val="004B52DD"/>
    <w:rPr>
      <w:rFonts w:ascii="Arial Narrow" w:hAnsi="Arial Narrow"/>
      <w:b/>
      <w:sz w:val="26"/>
      <w:szCs w:val="28"/>
    </w:rPr>
  </w:style>
  <w:style w:type="paragraph" w:customStyle="1" w:styleId="AC-UUtitel">
    <w:name w:val="AC-UUtitel"/>
    <w:basedOn w:val="AC-Untertitel"/>
    <w:link w:val="AC-UUtitelZchn"/>
    <w:rsid w:val="00872EB4"/>
    <w:pPr>
      <w:numPr>
        <w:ilvl w:val="2"/>
      </w:numPr>
    </w:pPr>
    <w:rPr>
      <w:sz w:val="22"/>
    </w:rPr>
  </w:style>
  <w:style w:type="character" w:customStyle="1" w:styleId="AC-UntertitelZchn">
    <w:name w:val="AC-Untertitel Zchn"/>
    <w:basedOn w:val="AC-TitelZchn"/>
    <w:link w:val="AC-Untertitel"/>
    <w:rsid w:val="00872EB4"/>
    <w:rPr>
      <w:rFonts w:ascii="Arial Narrow" w:hAnsi="Arial Narrow"/>
      <w:b/>
      <w:color w:val="12A537"/>
      <w:sz w:val="24"/>
      <w:szCs w:val="28"/>
    </w:rPr>
  </w:style>
  <w:style w:type="paragraph" w:customStyle="1" w:styleId="AC-Text">
    <w:name w:val="AC-Text"/>
    <w:basedOn w:val="AC-UUtitel"/>
    <w:link w:val="AC-TextZchn"/>
    <w:rsid w:val="00BA12FA"/>
    <w:rPr>
      <w:b w:val="0"/>
    </w:rPr>
  </w:style>
  <w:style w:type="character" w:customStyle="1" w:styleId="AC-UUtitelZchn">
    <w:name w:val="AC-UUtitel Zchn"/>
    <w:basedOn w:val="AC-UntertitelZchn"/>
    <w:link w:val="AC-UUtitel"/>
    <w:rsid w:val="00872EB4"/>
    <w:rPr>
      <w:rFonts w:ascii="Arial Narrow" w:hAnsi="Arial Narrow"/>
      <w:b/>
      <w:color w:val="12A537"/>
      <w:sz w:val="24"/>
      <w:szCs w:val="28"/>
    </w:rPr>
  </w:style>
  <w:style w:type="character" w:customStyle="1" w:styleId="berschrift1Zchn">
    <w:name w:val="Überschrift 1 Zchn"/>
    <w:basedOn w:val="Absatz-Standardschriftart"/>
    <w:link w:val="berschrift1"/>
    <w:uiPriority w:val="9"/>
    <w:rsid w:val="00B32127"/>
    <w:rPr>
      <w:rFonts w:ascii="Arial Narrow" w:eastAsiaTheme="majorEastAsia" w:hAnsi="Arial Narrow" w:cstheme="majorBidi"/>
      <w:b/>
      <w:sz w:val="26"/>
      <w:szCs w:val="32"/>
    </w:rPr>
  </w:style>
  <w:style w:type="character" w:customStyle="1" w:styleId="AC-TextZchn">
    <w:name w:val="AC-Text Zchn"/>
    <w:basedOn w:val="AC-UUtitelZchn"/>
    <w:link w:val="AC-Text"/>
    <w:rsid w:val="00BA12FA"/>
    <w:rPr>
      <w:rFonts w:ascii="Arial Narrow" w:hAnsi="Arial Narrow"/>
      <w:b w:val="0"/>
      <w:color w:val="12A537"/>
      <w:sz w:val="24"/>
      <w:szCs w:val="28"/>
    </w:rPr>
  </w:style>
  <w:style w:type="character" w:customStyle="1" w:styleId="berschrift2Zchn">
    <w:name w:val="Überschrift 2 Zchn"/>
    <w:basedOn w:val="Absatz-Standardschriftart"/>
    <w:link w:val="berschrift2"/>
    <w:uiPriority w:val="9"/>
    <w:rsid w:val="00B32127"/>
    <w:rPr>
      <w:rFonts w:ascii="Arial Narrow" w:eastAsiaTheme="majorEastAsia" w:hAnsi="Arial Narrow" w:cstheme="majorBidi"/>
      <w:b/>
      <w:sz w:val="24"/>
      <w:szCs w:val="26"/>
    </w:rPr>
  </w:style>
  <w:style w:type="character" w:customStyle="1" w:styleId="berschrift3Zchn">
    <w:name w:val="Überschrift 3 Zchn"/>
    <w:basedOn w:val="Absatz-Standardschriftart"/>
    <w:link w:val="berschrift3"/>
    <w:uiPriority w:val="9"/>
    <w:semiHidden/>
    <w:rsid w:val="00B32127"/>
    <w:rPr>
      <w:rFonts w:ascii="Arial Narrow" w:eastAsiaTheme="majorEastAsia" w:hAnsi="Arial Narrow" w:cstheme="majorBidi"/>
      <w:b/>
      <w:szCs w:val="24"/>
    </w:rPr>
  </w:style>
  <w:style w:type="character" w:customStyle="1" w:styleId="berschrift4Zchn">
    <w:name w:val="Überschrift 4 Zchn"/>
    <w:basedOn w:val="Absatz-Standardschriftart"/>
    <w:link w:val="berschrift4"/>
    <w:uiPriority w:val="9"/>
    <w:semiHidden/>
    <w:rsid w:val="006C2B65"/>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6C2B65"/>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C2B65"/>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C2B65"/>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C2B6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2B65"/>
    <w:rPr>
      <w:rFonts w:asciiTheme="majorHAnsi" w:eastAsiaTheme="majorEastAsia" w:hAnsiTheme="majorHAnsi" w:cstheme="majorBidi"/>
      <w:i/>
      <w:iCs/>
      <w:color w:val="272727" w:themeColor="text1" w:themeTint="D8"/>
      <w:sz w:val="21"/>
      <w:szCs w:val="21"/>
    </w:rPr>
  </w:style>
  <w:style w:type="paragraph" w:customStyle="1" w:styleId="AC-TextI">
    <w:name w:val="AC-TextI"/>
    <w:basedOn w:val="AC-Titel"/>
    <w:link w:val="AC-TextIZchn"/>
    <w:qFormat/>
    <w:rsid w:val="00F86C31"/>
    <w:pPr>
      <w:numPr>
        <w:numId w:val="0"/>
      </w:numPr>
      <w:jc w:val="both"/>
    </w:pPr>
    <w:rPr>
      <w:b w:val="0"/>
      <w:sz w:val="22"/>
    </w:rPr>
  </w:style>
  <w:style w:type="paragraph" w:styleId="Verzeichnis1">
    <w:name w:val="toc 1"/>
    <w:basedOn w:val="AC-Titel"/>
    <w:next w:val="Standard"/>
    <w:autoRedefine/>
    <w:uiPriority w:val="39"/>
    <w:unhideWhenUsed/>
    <w:rsid w:val="00872EB4"/>
    <w:pPr>
      <w:numPr>
        <w:numId w:val="0"/>
      </w:numPr>
      <w:tabs>
        <w:tab w:val="left" w:pos="440"/>
        <w:tab w:val="left" w:pos="851"/>
        <w:tab w:val="right" w:leader="dot" w:pos="9070"/>
      </w:tabs>
      <w:spacing w:before="120" w:after="0"/>
    </w:pPr>
    <w:rPr>
      <w:b w:val="0"/>
      <w:bCs/>
      <w:iCs/>
      <w:noProof/>
      <w:sz w:val="22"/>
      <w:szCs w:val="24"/>
      <w:lang w:val="en-US"/>
    </w:rPr>
  </w:style>
  <w:style w:type="character" w:customStyle="1" w:styleId="AC-TextIZchn">
    <w:name w:val="AC-TextI Zchn"/>
    <w:basedOn w:val="AC-TitelZchn"/>
    <w:link w:val="AC-TextI"/>
    <w:rsid w:val="00F86C31"/>
    <w:rPr>
      <w:rFonts w:ascii="Arial Narrow" w:hAnsi="Arial Narrow"/>
      <w:b w:val="0"/>
      <w:color w:val="12A537"/>
      <w:sz w:val="26"/>
      <w:szCs w:val="28"/>
    </w:rPr>
  </w:style>
  <w:style w:type="paragraph" w:styleId="Verzeichnis2">
    <w:name w:val="toc 2"/>
    <w:basedOn w:val="AC-Untertitel"/>
    <w:next w:val="Standard"/>
    <w:autoRedefine/>
    <w:uiPriority w:val="39"/>
    <w:unhideWhenUsed/>
    <w:rsid w:val="00294D26"/>
    <w:pPr>
      <w:numPr>
        <w:ilvl w:val="0"/>
        <w:numId w:val="0"/>
      </w:numPr>
      <w:tabs>
        <w:tab w:val="left" w:pos="880"/>
        <w:tab w:val="right" w:leader="dot" w:pos="9072"/>
      </w:tabs>
      <w:spacing w:before="120" w:after="0"/>
      <w:ind w:left="426"/>
    </w:pPr>
    <w:rPr>
      <w:b w:val="0"/>
      <w:bCs/>
      <w:noProof/>
      <w:sz w:val="22"/>
      <w:szCs w:val="22"/>
    </w:rPr>
  </w:style>
  <w:style w:type="paragraph" w:styleId="Verzeichnis3">
    <w:name w:val="toc 3"/>
    <w:basedOn w:val="AC-UUtitel"/>
    <w:next w:val="Standard"/>
    <w:autoRedefine/>
    <w:uiPriority w:val="39"/>
    <w:unhideWhenUsed/>
    <w:rsid w:val="00294D26"/>
    <w:pPr>
      <w:numPr>
        <w:ilvl w:val="0"/>
        <w:numId w:val="0"/>
      </w:numPr>
      <w:tabs>
        <w:tab w:val="left" w:pos="1418"/>
        <w:tab w:val="right" w:leader="dot" w:pos="9072"/>
      </w:tabs>
      <w:spacing w:after="0"/>
      <w:ind w:left="851"/>
    </w:pPr>
    <w:rPr>
      <w:b w:val="0"/>
      <w:szCs w:val="20"/>
    </w:rPr>
  </w:style>
  <w:style w:type="paragraph" w:styleId="Verzeichnis4">
    <w:name w:val="toc 4"/>
    <w:basedOn w:val="Standard"/>
    <w:next w:val="Standard"/>
    <w:autoRedefine/>
    <w:uiPriority w:val="39"/>
    <w:unhideWhenUsed/>
    <w:rsid w:val="00016D59"/>
    <w:pPr>
      <w:tabs>
        <w:tab w:val="left" w:pos="2127"/>
        <w:tab w:val="right" w:leader="dot" w:pos="9060"/>
      </w:tabs>
      <w:spacing w:after="0"/>
      <w:ind w:left="1418"/>
    </w:pPr>
    <w:rPr>
      <w:rFonts w:ascii="Arial Narrow" w:hAnsi="Arial Narrow"/>
      <w:szCs w:val="20"/>
    </w:rPr>
  </w:style>
  <w:style w:type="paragraph" w:styleId="Sprechblasentext">
    <w:name w:val="Balloon Text"/>
    <w:basedOn w:val="Standard"/>
    <w:link w:val="SprechblasentextZchn"/>
    <w:uiPriority w:val="99"/>
    <w:semiHidden/>
    <w:unhideWhenUsed/>
    <w:rsid w:val="0095020E"/>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5020E"/>
    <w:rPr>
      <w:rFonts w:ascii="Segoe UI" w:hAnsi="Segoe UI" w:cs="Segoe UI"/>
      <w:sz w:val="18"/>
      <w:szCs w:val="18"/>
    </w:rPr>
  </w:style>
  <w:style w:type="paragraph" w:styleId="Titel">
    <w:name w:val="Title"/>
    <w:basedOn w:val="Standard"/>
    <w:next w:val="Standard"/>
    <w:link w:val="TitelZchn"/>
    <w:uiPriority w:val="10"/>
    <w:qFormat/>
    <w:rsid w:val="00543823"/>
    <w:pPr>
      <w:spacing w:after="0"/>
      <w:ind w:left="567"/>
      <w:contextualSpacing/>
    </w:pPr>
    <w:rPr>
      <w:rFonts w:ascii="Univers LT 47 CondensedLt" w:eastAsiaTheme="majorEastAsia" w:hAnsi="Univers LT 47 CondensedLt" w:cstheme="majorBidi"/>
      <w:b/>
      <w:color w:val="FFFFFF" w:themeColor="background1"/>
      <w:spacing w:val="-10"/>
      <w:kern w:val="28"/>
      <w:sz w:val="48"/>
      <w:szCs w:val="56"/>
    </w:rPr>
  </w:style>
  <w:style w:type="character" w:customStyle="1" w:styleId="TitelZchn">
    <w:name w:val="Titel Zchn"/>
    <w:basedOn w:val="Absatz-Standardschriftart"/>
    <w:link w:val="Titel"/>
    <w:uiPriority w:val="10"/>
    <w:rsid w:val="00543823"/>
    <w:rPr>
      <w:rFonts w:ascii="Univers LT 47 CondensedLt" w:eastAsiaTheme="majorEastAsia" w:hAnsi="Univers LT 47 CondensedLt" w:cstheme="majorBidi"/>
      <w:b/>
      <w:color w:val="FFFFFF" w:themeColor="background1"/>
      <w:spacing w:val="-10"/>
      <w:kern w:val="28"/>
      <w:sz w:val="48"/>
      <w:szCs w:val="56"/>
    </w:rPr>
  </w:style>
  <w:style w:type="paragraph" w:customStyle="1" w:styleId="CodeText">
    <w:name w:val="Code Text"/>
    <w:basedOn w:val="AC-TextI"/>
    <w:qFormat/>
    <w:rsid w:val="00B35C36"/>
    <w:rPr>
      <w:rFonts w:ascii="Univers LT 47 CondensedLt" w:hAnsi="Univers LT 47 CondensedLt" w:cs="Courier New"/>
      <w:i/>
    </w:rPr>
  </w:style>
  <w:style w:type="paragraph" w:customStyle="1" w:styleId="Formel">
    <w:name w:val="Formel"/>
    <w:basedOn w:val="Standard"/>
    <w:qFormat/>
    <w:rsid w:val="00780E5B"/>
    <w:pPr>
      <w:tabs>
        <w:tab w:val="center" w:pos="3969"/>
        <w:tab w:val="left" w:pos="8505"/>
      </w:tabs>
      <w:spacing w:line="360" w:lineRule="auto"/>
      <w:jc w:val="center"/>
    </w:pPr>
    <w:rPr>
      <w:rFonts w:ascii="Arial Narrow" w:hAnsi="Arial Narrow"/>
      <w:lang w:val="en-US"/>
    </w:rPr>
  </w:style>
  <w:style w:type="paragraph" w:styleId="Listenabsatz">
    <w:name w:val="List Paragraph"/>
    <w:basedOn w:val="Standard"/>
    <w:uiPriority w:val="34"/>
    <w:qFormat/>
    <w:rsid w:val="002B740A"/>
    <w:pPr>
      <w:ind w:left="720"/>
      <w:contextualSpacing/>
    </w:pPr>
  </w:style>
  <w:style w:type="table" w:customStyle="1" w:styleId="Tabellenraster1">
    <w:name w:val="Tabellenraster1"/>
    <w:basedOn w:val="NormaleTabelle"/>
    <w:next w:val="Tabellenraster"/>
    <w:rsid w:val="00820039"/>
    <w:pPr>
      <w:spacing w:after="0" w:line="240" w:lineRule="auto"/>
      <w:jc w:val="both"/>
    </w:pPr>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mitPunkt">
    <w:name w:val="Aufzählung mit Punkt"/>
    <w:basedOn w:val="Standard"/>
    <w:link w:val="AufzhlungmitPunktZchn"/>
    <w:autoRedefine/>
    <w:qFormat/>
    <w:rsid w:val="0089421C"/>
    <w:pPr>
      <w:spacing w:before="120" w:after="0" w:line="288" w:lineRule="auto"/>
      <w:jc w:val="both"/>
    </w:pPr>
    <w:rPr>
      <w:rFonts w:ascii="Arial Narrow" w:eastAsia="Times New Roman" w:hAnsi="Arial Narrow" w:cs="Arial"/>
      <w:sz w:val="24"/>
      <w:szCs w:val="24"/>
      <w:lang w:val="en-US" w:eastAsia="de-DE"/>
    </w:rPr>
  </w:style>
  <w:style w:type="character" w:customStyle="1" w:styleId="AufzhlungmitPunktZchn">
    <w:name w:val="Aufzählung mit Punkt Zchn"/>
    <w:basedOn w:val="Absatz-Standardschriftart"/>
    <w:link w:val="AufzhlungmitPunkt"/>
    <w:rsid w:val="0089421C"/>
    <w:rPr>
      <w:rFonts w:ascii="Arial Narrow" w:eastAsia="Times New Roman" w:hAnsi="Arial Narrow" w:cs="Arial"/>
      <w:sz w:val="24"/>
      <w:szCs w:val="24"/>
      <w:lang w:val="en-US" w:eastAsia="de-DE"/>
    </w:rPr>
  </w:style>
  <w:style w:type="character" w:customStyle="1" w:styleId="FGN">
    <w:name w:val="FGN"/>
    <w:basedOn w:val="Absatz-Standardschriftart"/>
    <w:rsid w:val="00406AD9"/>
    <w:rPr>
      <w:b/>
    </w:rPr>
  </w:style>
  <w:style w:type="character" w:styleId="Platzhaltertext">
    <w:name w:val="Placeholder Text"/>
    <w:basedOn w:val="Absatz-Standardschriftart"/>
    <w:uiPriority w:val="99"/>
    <w:semiHidden/>
    <w:rsid w:val="00947548"/>
    <w:rPr>
      <w:color w:val="808080"/>
    </w:rPr>
  </w:style>
  <w:style w:type="paragraph" w:customStyle="1" w:styleId="Aufzhlungen">
    <w:name w:val="Aufzählungen"/>
    <w:basedOn w:val="Standard"/>
    <w:qFormat/>
    <w:rsid w:val="0049306C"/>
    <w:pPr>
      <w:numPr>
        <w:numId w:val="4"/>
      </w:numPr>
      <w:tabs>
        <w:tab w:val="left" w:pos="567"/>
        <w:tab w:val="left" w:pos="1416"/>
        <w:tab w:val="left" w:pos="1985"/>
        <w:tab w:val="left" w:pos="3638"/>
      </w:tabs>
      <w:spacing w:before="120"/>
      <w:ind w:left="568" w:hanging="284"/>
      <w:jc w:val="both"/>
    </w:pPr>
    <w:rPr>
      <w:rFonts w:ascii="Arial Narrow" w:eastAsia="Times New Roman" w:hAnsi="Arial Narrow" w:cs="Times New Roman"/>
      <w:lang w:val="en-US" w:eastAsia="de-DE"/>
    </w:rPr>
  </w:style>
  <w:style w:type="paragraph" w:customStyle="1" w:styleId="AC-UUUtitel">
    <w:name w:val="AC-UUUtitel"/>
    <w:basedOn w:val="AC-UUtitel"/>
    <w:qFormat/>
    <w:rsid w:val="00872EB4"/>
    <w:pPr>
      <w:numPr>
        <w:ilvl w:val="0"/>
        <w:numId w:val="0"/>
      </w:numPr>
      <w:jc w:val="both"/>
    </w:pPr>
    <w:rPr>
      <w:u w:val="single"/>
      <w:lang w:val="en-GB"/>
    </w:rPr>
  </w:style>
  <w:style w:type="paragraph" w:customStyle="1" w:styleId="Annex">
    <w:name w:val="Annex"/>
    <w:basedOn w:val="AC-Titel"/>
    <w:qFormat/>
    <w:rsid w:val="00872EB4"/>
    <w:pPr>
      <w:numPr>
        <w:numId w:val="0"/>
      </w:numPr>
      <w:jc w:val="both"/>
    </w:pPr>
    <w:rPr>
      <w:lang w:val="en-US"/>
    </w:rPr>
  </w:style>
  <w:style w:type="paragraph" w:customStyle="1" w:styleId="Annex1">
    <w:name w:val="Annex 1"/>
    <w:basedOn w:val="Annex"/>
    <w:qFormat/>
    <w:rsid w:val="00BA12FA"/>
    <w:rPr>
      <w:sz w:val="22"/>
      <w:szCs w:val="22"/>
    </w:rPr>
  </w:style>
  <w:style w:type="paragraph" w:customStyle="1" w:styleId="References">
    <w:name w:val="References"/>
    <w:basedOn w:val="AC-Titel"/>
    <w:qFormat/>
    <w:rsid w:val="00872EB4"/>
    <w:pPr>
      <w:numPr>
        <w:numId w:val="0"/>
      </w:numPr>
      <w:jc w:val="both"/>
    </w:pPr>
  </w:style>
  <w:style w:type="paragraph" w:styleId="Inhaltsverzeichnisberschrift">
    <w:name w:val="TOC Heading"/>
    <w:basedOn w:val="berschrift1"/>
    <w:next w:val="Standard"/>
    <w:uiPriority w:val="39"/>
    <w:semiHidden/>
    <w:unhideWhenUsed/>
    <w:qFormat/>
    <w:rsid w:val="00C10015"/>
    <w:pPr>
      <w:numPr>
        <w:numId w:val="0"/>
      </w:numPr>
      <w:spacing w:before="480" w:line="276" w:lineRule="auto"/>
      <w:outlineLvl w:val="9"/>
    </w:pPr>
    <w:rPr>
      <w:b w:val="0"/>
      <w:bCs/>
      <w:sz w:val="28"/>
      <w:szCs w:val="28"/>
      <w:lang w:eastAsia="de-DE"/>
    </w:rPr>
  </w:style>
  <w:style w:type="paragraph" w:customStyle="1" w:styleId="Keywords">
    <w:name w:val="Keywords"/>
    <w:basedOn w:val="AC-TextI"/>
    <w:qFormat/>
    <w:rsid w:val="00BA12FA"/>
    <w:pPr>
      <w:spacing w:before="240" w:after="120"/>
    </w:pPr>
    <w:rPr>
      <w:b/>
      <w:sz w:val="24"/>
      <w:lang w:val="en-US"/>
    </w:rPr>
  </w:style>
  <w:style w:type="paragraph" w:customStyle="1" w:styleId="Figure">
    <w:name w:val="Figure"/>
    <w:basedOn w:val="AC-TextI"/>
    <w:rsid w:val="004A2CA4"/>
    <w:pPr>
      <w:tabs>
        <w:tab w:val="left" w:pos="1134"/>
      </w:tabs>
      <w:spacing w:before="120" w:line="200" w:lineRule="exact"/>
      <w:ind w:left="1134" w:hanging="1134"/>
    </w:pPr>
    <w:rPr>
      <w:szCs w:val="22"/>
      <w:lang w:val="en-US"/>
    </w:rPr>
  </w:style>
  <w:style w:type="paragraph" w:customStyle="1" w:styleId="Figureneu">
    <w:name w:val="Figure neu"/>
    <w:basedOn w:val="Figure"/>
    <w:qFormat/>
    <w:rsid w:val="007D59BB"/>
    <w:pPr>
      <w:tabs>
        <w:tab w:val="clear" w:pos="1134"/>
        <w:tab w:val="left" w:pos="993"/>
      </w:tabs>
      <w:spacing w:line="240" w:lineRule="auto"/>
      <w:ind w:left="993" w:hanging="993"/>
    </w:pPr>
    <w:rPr>
      <w:b/>
      <w:sz w:val="20"/>
      <w:szCs w:val="20"/>
    </w:rPr>
  </w:style>
  <w:style w:type="paragraph" w:customStyle="1" w:styleId="Example">
    <w:name w:val="Example"/>
    <w:basedOn w:val="AC-TextI"/>
    <w:qFormat/>
    <w:rsid w:val="003B337B"/>
    <w:pPr>
      <w:tabs>
        <w:tab w:val="left" w:pos="1134"/>
      </w:tabs>
      <w:spacing w:before="120"/>
      <w:ind w:left="1134" w:hanging="1134"/>
    </w:pPr>
    <w:rPr>
      <w:sz w:val="20"/>
      <w:szCs w:val="20"/>
      <w:lang w:val="en-US"/>
    </w:rPr>
  </w:style>
  <w:style w:type="paragraph" w:customStyle="1" w:styleId="Contents">
    <w:name w:val="Contents"/>
    <w:basedOn w:val="Annex"/>
    <w:qFormat/>
    <w:rsid w:val="00FF6EFB"/>
  </w:style>
  <w:style w:type="paragraph" w:customStyle="1" w:styleId="BT">
    <w:name w:val="BT"/>
    <w:basedOn w:val="Standard"/>
    <w:rsid w:val="001D7264"/>
    <w:pPr>
      <w:spacing w:after="0"/>
      <w:ind w:firstLine="340"/>
      <w:jc w:val="both"/>
    </w:pPr>
    <w:rPr>
      <w:rFonts w:ascii="Times New Roman" w:eastAsia="Times New Roman" w:hAnsi="Times New Roman" w:cs="Times New Roman"/>
      <w:sz w:val="24"/>
      <w:szCs w:val="24"/>
      <w:lang w:eastAsia="de-DE"/>
    </w:rPr>
  </w:style>
  <w:style w:type="paragraph" w:styleId="Kopfzeile">
    <w:name w:val="header"/>
    <w:basedOn w:val="Standard"/>
    <w:link w:val="KopfzeileZchn"/>
    <w:uiPriority w:val="99"/>
    <w:unhideWhenUsed/>
    <w:rsid w:val="00D36ABE"/>
    <w:pPr>
      <w:tabs>
        <w:tab w:val="center" w:pos="4536"/>
        <w:tab w:val="right" w:pos="9072"/>
      </w:tabs>
      <w:spacing w:after="0"/>
    </w:pPr>
  </w:style>
  <w:style w:type="character" w:customStyle="1" w:styleId="KopfzeileZchn">
    <w:name w:val="Kopfzeile Zchn"/>
    <w:basedOn w:val="Absatz-Standardschriftart"/>
    <w:link w:val="Kopfzeile"/>
    <w:uiPriority w:val="99"/>
    <w:rsid w:val="00D36ABE"/>
  </w:style>
  <w:style w:type="character" w:styleId="Hyperlink">
    <w:name w:val="Hyperlink"/>
    <w:uiPriority w:val="99"/>
    <w:rsid w:val="00D36ABE"/>
    <w:rPr>
      <w:color w:val="0000FF"/>
      <w:u w:val="single"/>
    </w:rPr>
  </w:style>
  <w:style w:type="paragraph" w:customStyle="1" w:styleId="Titel1">
    <w:name w:val="Titel1"/>
    <w:basedOn w:val="Standard"/>
    <w:rsid w:val="00D36ABE"/>
    <w:pPr>
      <w:spacing w:after="0"/>
    </w:pPr>
    <w:rPr>
      <w:rFonts w:ascii="Times New Roman" w:eastAsia="MS Mincho" w:hAnsi="Times New Roman" w:cs="Times New Roman"/>
      <w:b/>
      <w:sz w:val="24"/>
      <w:szCs w:val="24"/>
      <w:lang w:val="en-US" w:eastAsia="ja-JP"/>
    </w:rPr>
  </w:style>
  <w:style w:type="paragraph" w:styleId="Beschriftung">
    <w:name w:val="caption"/>
    <w:basedOn w:val="Standard"/>
    <w:next w:val="Standard"/>
    <w:uiPriority w:val="35"/>
    <w:unhideWhenUsed/>
    <w:qFormat/>
    <w:rsid w:val="00527281"/>
    <w:pPr>
      <w:spacing w:after="200"/>
    </w:pPr>
    <w:rPr>
      <w:b/>
      <w:bCs/>
      <w:color w:val="5B9BD5" w:themeColor="accent1"/>
      <w:sz w:val="18"/>
      <w:szCs w:val="18"/>
    </w:rPr>
  </w:style>
  <w:style w:type="paragraph" w:styleId="Abbildungsverzeichnis">
    <w:name w:val="table of figures"/>
    <w:basedOn w:val="Standard"/>
    <w:next w:val="Standard"/>
    <w:uiPriority w:val="99"/>
    <w:unhideWhenUsed/>
    <w:rsid w:val="002E1424"/>
    <w:pPr>
      <w:spacing w:after="0"/>
    </w:pPr>
  </w:style>
  <w:style w:type="character" w:styleId="BesuchterHyperlink">
    <w:name w:val="FollowedHyperlink"/>
    <w:basedOn w:val="Absatz-Standardschriftart"/>
    <w:uiPriority w:val="99"/>
    <w:semiHidden/>
    <w:unhideWhenUsed/>
    <w:rsid w:val="00CE25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095298">
      <w:bodyDiv w:val="1"/>
      <w:marLeft w:val="0"/>
      <w:marRight w:val="0"/>
      <w:marTop w:val="0"/>
      <w:marBottom w:val="0"/>
      <w:divBdr>
        <w:top w:val="none" w:sz="0" w:space="0" w:color="auto"/>
        <w:left w:val="none" w:sz="0" w:space="0" w:color="auto"/>
        <w:bottom w:val="none" w:sz="0" w:space="0" w:color="auto"/>
        <w:right w:val="none" w:sz="0" w:space="0" w:color="auto"/>
      </w:divBdr>
      <w:divsChild>
        <w:div w:id="12137328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image" Target="media/image8.jp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hyperlink" Target="https://www.visual-paradigm.com/download/"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jpg"/><Relationship Id="rId32" Type="http://schemas.openxmlformats.org/officeDocument/2006/relationships/hyperlink" Target="http://www.easycode.de/download/software/"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hyperlink" Target="https://commons.apache.org/proper/commons-io/download_io.cgi"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hyperlink" Target="https://netbeans.org/" TargetMode="External"/><Relationship Id="rId35"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S:\Allgemein_Sekretariat\Qualit&#228;tsmanagement\Formbl&#228;tter%20an%20Matthias\IT_Berich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0A1DAD-7D89-4200-932A-F8355B753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IT_Bericht.dotx</Template>
  <TotalTime>0</TotalTime>
  <Pages>20</Pages>
  <Words>3856</Words>
  <Characters>24298</Characters>
  <Application>Microsoft Office Word</Application>
  <DocSecurity>0</DocSecurity>
  <Lines>202</Lines>
  <Paragraphs>56</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28098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Lara Giese</dc:creator>
  <cp:lastModifiedBy>Milan Kanz</cp:lastModifiedBy>
  <cp:revision>107</cp:revision>
  <cp:lastPrinted>2019-05-17T10:31:00Z</cp:lastPrinted>
  <dcterms:created xsi:type="dcterms:W3CDTF">2019-05-10T08:02:00Z</dcterms:created>
  <dcterms:modified xsi:type="dcterms:W3CDTF">2019-05-17T10:36:00Z</dcterms:modified>
</cp:coreProperties>
</file>